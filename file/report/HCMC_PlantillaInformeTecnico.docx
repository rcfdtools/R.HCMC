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790C70E3" w:rsidR="007942A7" w:rsidRPr="002318EE" w:rsidRDefault="002517C9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p w14:paraId="0637FAD0" w14:textId="278C3B95" w:rsidR="007942A7" w:rsidRPr="002B4A0B" w:rsidRDefault="007942A7">
      <w:pPr>
        <w:rPr>
          <w:lang w:val="en-US"/>
        </w:rPr>
      </w:pP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40"/>
        <w:gridCol w:w="8126"/>
      </w:tblGrid>
      <w:tr w:rsidR="000D7FCF" w14:paraId="03723A79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5BA90EC6" w14:textId="6A5C9540" w:rsidR="000D7FCF" w:rsidRDefault="000D7FCF" w:rsidP="004B00C6">
            <w:r>
              <w:t>Periodo académico</w:t>
            </w:r>
          </w:p>
        </w:tc>
        <w:tc>
          <w:tcPr>
            <w:tcW w:w="8126" w:type="dxa"/>
          </w:tcPr>
          <w:p w14:paraId="7FA8A295" w14:textId="3C8CB968" w:rsidR="000D7FCF" w:rsidRDefault="000D7FCF" w:rsidP="004B00C6">
            <w:r>
              <w:t>202</w:t>
            </w:r>
            <w:r w:rsidR="00697BF6">
              <w:t>6</w:t>
            </w:r>
            <w:r>
              <w:t>-2</w:t>
            </w:r>
          </w:p>
        </w:tc>
      </w:tr>
      <w:tr w:rsidR="00697BF6" w14:paraId="417EBD7C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B263921" w14:textId="0F78B49B" w:rsidR="00697BF6" w:rsidRDefault="00697BF6" w:rsidP="00697BF6">
            <w:r>
              <w:t>Actividad</w:t>
            </w:r>
          </w:p>
        </w:tc>
        <w:tc>
          <w:tcPr>
            <w:tcW w:w="8126" w:type="dxa"/>
          </w:tcPr>
          <w:p w14:paraId="446A6A59" w14:textId="087581CD" w:rsidR="00697BF6" w:rsidRDefault="00697BF6" w:rsidP="00697BF6">
            <w:pPr>
              <w:tabs>
                <w:tab w:val="left" w:pos="498"/>
              </w:tabs>
            </w:pPr>
            <w:r>
              <w:t>Ingrese el nombre de la actividad del curso, el nombre del quiz o examen.</w:t>
            </w:r>
          </w:p>
        </w:tc>
      </w:tr>
      <w:tr w:rsidR="00697BF6" w14:paraId="5078C742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0EBA21AD" w14:textId="79B4BEC8" w:rsidR="00697BF6" w:rsidRDefault="00697BF6" w:rsidP="00697BF6">
            <w:r>
              <w:t>Fecha</w:t>
            </w:r>
          </w:p>
        </w:tc>
        <w:tc>
          <w:tcPr>
            <w:tcW w:w="8126" w:type="dxa"/>
          </w:tcPr>
          <w:p w14:paraId="15AAB1EE" w14:textId="03DC1187" w:rsidR="00697BF6" w:rsidRDefault="00697BF6" w:rsidP="00697BF6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697BF6" w14:paraId="53EBFDDF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7DE77E09" w14:textId="4E804318" w:rsidR="00697BF6" w:rsidRDefault="00697BF6" w:rsidP="00697BF6">
            <w:r>
              <w:t>Grupo - Código</w:t>
            </w:r>
          </w:p>
        </w:tc>
        <w:tc>
          <w:tcPr>
            <w:tcW w:w="8126" w:type="dxa"/>
          </w:tcPr>
          <w:p w14:paraId="34DB161C" w14:textId="6F24DD0E" w:rsidR="00697BF6" w:rsidRDefault="00697BF6" w:rsidP="00697BF6">
            <w:r>
              <w:t>Ingrese el código de grupo asignado</w:t>
            </w:r>
          </w:p>
        </w:tc>
      </w:tr>
      <w:tr w:rsidR="00697BF6" w14:paraId="6A441C54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5006F2E1" w14:textId="14C2F804" w:rsidR="00697BF6" w:rsidRDefault="00697BF6" w:rsidP="00697BF6">
            <w:r>
              <w:t>Grupo - Nombre</w:t>
            </w:r>
          </w:p>
        </w:tc>
        <w:tc>
          <w:tcPr>
            <w:tcW w:w="8126" w:type="dxa"/>
          </w:tcPr>
          <w:p w14:paraId="35A08611" w14:textId="079B21F1" w:rsidR="00697BF6" w:rsidRDefault="00697BF6" w:rsidP="00697BF6">
            <w:r>
              <w:t>Ingrese el nombre corporativo de su grupo de trabajo</w:t>
            </w:r>
          </w:p>
        </w:tc>
      </w:tr>
      <w:tr w:rsidR="00697BF6" w14:paraId="1238F7EA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3377044" w14:textId="6CF7E7CC" w:rsidR="00697BF6" w:rsidRDefault="00697BF6" w:rsidP="00697BF6">
            <w:r>
              <w:t>OneDrive</w:t>
            </w:r>
          </w:p>
        </w:tc>
        <w:tc>
          <w:tcPr>
            <w:tcW w:w="8126" w:type="dxa"/>
          </w:tcPr>
          <w:p w14:paraId="70DABAB0" w14:textId="4BD41B05" w:rsidR="00697BF6" w:rsidRDefault="00697BF6" w:rsidP="00697BF6">
            <w:r>
              <w:t>Dirección del repositorio de proyecto utilizando acortador de enlaces</w:t>
            </w:r>
          </w:p>
        </w:tc>
      </w:tr>
    </w:tbl>
    <w:p w14:paraId="7B47748E" w14:textId="1948EAD5" w:rsidR="004B00C6" w:rsidRDefault="004B00C6" w:rsidP="00C1388B"/>
    <w:p w14:paraId="0247B94C" w14:textId="77777777" w:rsidR="00497C33" w:rsidRPr="00156B0F" w:rsidRDefault="00497C33" w:rsidP="00497C33">
      <w:pPr>
        <w:rPr>
          <w:color w:val="C00000"/>
          <w:sz w:val="16"/>
          <w:szCs w:val="16"/>
        </w:rPr>
      </w:pPr>
      <w:r w:rsidRPr="007E516C">
        <w:rPr>
          <w:b/>
          <w:bCs/>
          <w:color w:val="C00000"/>
          <w:sz w:val="16"/>
          <w:szCs w:val="16"/>
        </w:rPr>
        <w:t>Informe técnico</w:t>
      </w:r>
      <w:r>
        <w:rPr>
          <w:color w:val="C00000"/>
          <w:sz w:val="16"/>
          <w:szCs w:val="16"/>
        </w:rPr>
        <w:t>:</w:t>
      </w:r>
      <w:r w:rsidRPr="00156B0F">
        <w:rPr>
          <w:color w:val="C00000"/>
          <w:sz w:val="16"/>
          <w:szCs w:val="16"/>
        </w:rPr>
        <w:t xml:space="preserve"> solo será válido si en cada una de las capturas de pantalla se observa su código de alumno </w:t>
      </w:r>
      <w:r w:rsidRPr="00156B0F">
        <w:rPr>
          <w:rFonts w:eastAsia="Calibri"/>
          <w:color w:val="C00000"/>
          <w:sz w:val="16"/>
          <w:szCs w:val="16"/>
          <w:lang w:val="es-CO" w:eastAsia="en-US"/>
        </w:rPr>
        <w:t>en el título o nombre de archivo</w:t>
      </w:r>
      <w:r w:rsidRPr="00156B0F">
        <w:rPr>
          <w:color w:val="C00000"/>
          <w:sz w:val="16"/>
          <w:szCs w:val="16"/>
        </w:rPr>
        <w:t xml:space="preserve">. Para las capturas de pantalla puede utilizar la </w:t>
      </w:r>
      <w:r w:rsidRPr="00156B0F">
        <w:rPr>
          <w:i/>
          <w:iCs/>
          <w:color w:val="C00000"/>
          <w:sz w:val="16"/>
          <w:szCs w:val="16"/>
        </w:rPr>
        <w:t>Herramienta de Recortes</w:t>
      </w:r>
      <w:r w:rsidRPr="00156B0F">
        <w:rPr>
          <w:color w:val="C00000"/>
          <w:sz w:val="16"/>
          <w:szCs w:val="16"/>
        </w:rPr>
        <w:t xml:space="preserve"> o </w:t>
      </w:r>
      <w:proofErr w:type="spellStart"/>
      <w:r w:rsidRPr="00156B0F">
        <w:rPr>
          <w:b/>
          <w:bCs/>
          <w:i/>
          <w:iCs/>
          <w:color w:val="C00000"/>
          <w:sz w:val="16"/>
          <w:szCs w:val="16"/>
        </w:rPr>
        <w:t>Snipping</w:t>
      </w:r>
      <w:proofErr w:type="spellEnd"/>
      <w:r w:rsidRPr="00156B0F">
        <w:rPr>
          <w:b/>
          <w:bCs/>
          <w:i/>
          <w:iCs/>
          <w:color w:val="C00000"/>
          <w:sz w:val="16"/>
          <w:szCs w:val="16"/>
        </w:rPr>
        <w:t xml:space="preserve"> Tool</w:t>
      </w:r>
      <w:r w:rsidRPr="00156B0F">
        <w:rPr>
          <w:color w:val="C00000"/>
          <w:sz w:val="16"/>
          <w:szCs w:val="16"/>
        </w:rPr>
        <w:t xml:space="preserve">, las teclas </w:t>
      </w:r>
      <w:r w:rsidRPr="00156B0F">
        <w:rPr>
          <w:b/>
          <w:bCs/>
          <w:i/>
          <w:iCs/>
          <w:color w:val="C00000"/>
          <w:sz w:val="16"/>
          <w:szCs w:val="16"/>
        </w:rPr>
        <w:t xml:space="preserve">Win + </w:t>
      </w:r>
      <w:proofErr w:type="spellStart"/>
      <w:r w:rsidRPr="00156B0F">
        <w:rPr>
          <w:b/>
          <w:bCs/>
          <w:i/>
          <w:iCs/>
          <w:color w:val="C00000"/>
          <w:sz w:val="16"/>
          <w:szCs w:val="16"/>
        </w:rPr>
        <w:t>PrtScn</w:t>
      </w:r>
      <w:proofErr w:type="spellEnd"/>
      <w:r w:rsidRPr="00156B0F">
        <w:rPr>
          <w:color w:val="C00000"/>
          <w:sz w:val="16"/>
          <w:szCs w:val="16"/>
        </w:rPr>
        <w:t xml:space="preserve"> para guardar capturas de toda la ventana en la carpeta de imágenes, las teclas </w:t>
      </w:r>
      <w:r w:rsidRPr="00156B0F">
        <w:rPr>
          <w:b/>
          <w:bCs/>
          <w:i/>
          <w:iCs/>
          <w:color w:val="C00000"/>
          <w:sz w:val="16"/>
          <w:szCs w:val="16"/>
        </w:rPr>
        <w:t>Win + G</w:t>
      </w:r>
      <w:r w:rsidRPr="00156B0F">
        <w:rPr>
          <w:color w:val="C00000"/>
          <w:sz w:val="16"/>
          <w:szCs w:val="16"/>
        </w:rPr>
        <w:t xml:space="preserve"> para obtener capturas desde la </w:t>
      </w:r>
      <w:proofErr w:type="spellStart"/>
      <w:r w:rsidRPr="00156B0F">
        <w:rPr>
          <w:color w:val="C00000"/>
          <w:sz w:val="16"/>
          <w:szCs w:val="16"/>
        </w:rPr>
        <w:t>Game</w:t>
      </w:r>
      <w:proofErr w:type="spellEnd"/>
      <w:r w:rsidRPr="00156B0F">
        <w:rPr>
          <w:color w:val="C00000"/>
          <w:sz w:val="16"/>
          <w:szCs w:val="16"/>
        </w:rPr>
        <w:t xml:space="preserve"> Bar, o las teclas </w:t>
      </w:r>
      <w:r w:rsidRPr="00156B0F">
        <w:rPr>
          <w:b/>
          <w:bCs/>
          <w:i/>
          <w:iCs/>
          <w:color w:val="C00000"/>
          <w:sz w:val="16"/>
          <w:szCs w:val="16"/>
        </w:rPr>
        <w:t>Win + Shift + S</w:t>
      </w:r>
      <w:r w:rsidRPr="00156B0F">
        <w:rPr>
          <w:color w:val="C00000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Pr="00156B0F">
        <w:rPr>
          <w:color w:val="C00000"/>
          <w:sz w:val="16"/>
          <w:szCs w:val="16"/>
        </w:rPr>
        <w:t>pdf</w:t>
      </w:r>
      <w:proofErr w:type="spellEnd"/>
      <w:r w:rsidRPr="00156B0F">
        <w:rPr>
          <w:color w:val="C00000"/>
          <w:sz w:val="16"/>
          <w:szCs w:val="16"/>
        </w:rPr>
        <w:t xml:space="preserve"> y adjuntado al Quiz.</w:t>
      </w:r>
    </w:p>
    <w:p w14:paraId="53569782" w14:textId="77777777" w:rsidR="002A43A0" w:rsidRDefault="002A43A0" w:rsidP="00C1388B"/>
    <w:p w14:paraId="3A2B9ED6" w14:textId="7EB99475" w:rsidR="00820625" w:rsidRDefault="00070F0B" w:rsidP="00C1388B">
      <w:r>
        <w:t>Contenido</w:t>
      </w:r>
    </w:p>
    <w:p w14:paraId="142BFC6B" w14:textId="46741D64" w:rsidR="00FB30B6" w:rsidRDefault="00820625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060085" w:history="1">
        <w:r w:rsidR="00FB30B6" w:rsidRPr="009D36CA">
          <w:rPr>
            <w:rStyle w:val="Hyperlink"/>
          </w:rPr>
          <w:t>1. Actividad…</w:t>
        </w:r>
        <w:r w:rsidR="00FB30B6">
          <w:rPr>
            <w:noProof/>
            <w:webHidden/>
          </w:rPr>
          <w:tab/>
        </w:r>
        <w:r w:rsidR="00FB30B6">
          <w:rPr>
            <w:noProof/>
            <w:webHidden/>
          </w:rPr>
          <w:fldChar w:fldCharType="begin"/>
        </w:r>
        <w:r w:rsidR="00FB30B6">
          <w:rPr>
            <w:noProof/>
            <w:webHidden/>
          </w:rPr>
          <w:instrText xml:space="preserve"> PAGEREF _Toc225060085 \h </w:instrText>
        </w:r>
        <w:r w:rsidR="00FB30B6">
          <w:rPr>
            <w:noProof/>
            <w:webHidden/>
          </w:rPr>
        </w:r>
        <w:r w:rsidR="00FB30B6">
          <w:rPr>
            <w:noProof/>
            <w:webHidden/>
          </w:rPr>
          <w:fldChar w:fldCharType="separate"/>
        </w:r>
        <w:r w:rsidR="00FB30B6">
          <w:rPr>
            <w:noProof/>
            <w:webHidden/>
          </w:rPr>
          <w:t>1</w:t>
        </w:r>
        <w:r w:rsidR="00FB30B6">
          <w:rPr>
            <w:noProof/>
            <w:webHidden/>
          </w:rPr>
          <w:fldChar w:fldCharType="end"/>
        </w:r>
      </w:hyperlink>
    </w:p>
    <w:p w14:paraId="767F4439" w14:textId="45E64B01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86" w:history="1">
        <w:r w:rsidRPr="009D36CA">
          <w:rPr>
            <w:rStyle w:val="Hyperlink"/>
          </w:rPr>
          <w:t>2.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69371F" w14:textId="3ADAAA18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87" w:history="1">
        <w:r w:rsidRPr="009D36CA">
          <w:rPr>
            <w:rStyle w:val="Hyperlink"/>
          </w:rPr>
          <w:t>3.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744FD7" w14:textId="5D1F1946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88" w:history="1">
        <w:r w:rsidRPr="009D36CA">
          <w:rPr>
            <w:rStyle w:val="Hyperlink"/>
          </w:rPr>
          <w:t>Listado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27D20F" w14:textId="25A5CA5C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89" w:history="1">
        <w:r w:rsidRPr="009D36CA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B252F5" w14:textId="0DF12A51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90" w:history="1">
        <w:r w:rsidRPr="009D36CA">
          <w:rPr>
            <w:rStyle w:val="Hyperlink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253BBF" w14:textId="76CB2DCB" w:rsidR="00FB30B6" w:rsidRDefault="00FB30B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91" w:history="1">
        <w:r w:rsidRPr="009D36CA">
          <w:rPr>
            <w:rStyle w:val="Hyperlink"/>
          </w:rPr>
          <w:t>Actividades realizadas por cada integrante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E8C08C" w14:textId="4071F7D0" w:rsidR="00BE1C3A" w:rsidRDefault="00820625" w:rsidP="00C1388B">
      <w:r>
        <w:fldChar w:fldCharType="end"/>
      </w:r>
    </w:p>
    <w:p w14:paraId="0B0A364E" w14:textId="21D20EA0" w:rsidR="009F6C4E" w:rsidRDefault="009F6C4E" w:rsidP="009F6C4E"/>
    <w:p w14:paraId="1287E41F" w14:textId="6666A397" w:rsidR="009F6C4E" w:rsidRDefault="00C42D2C" w:rsidP="00BE1C3A">
      <w:pPr>
        <w:pStyle w:val="Heading1"/>
      </w:pPr>
      <w:bookmarkStart w:id="0" w:name="_Toc225060085"/>
      <w:r>
        <w:t xml:space="preserve">1. </w:t>
      </w:r>
      <w:r w:rsidR="00274CCB">
        <w:t>Actividad</w:t>
      </w:r>
      <w:r w:rsidR="00BE1C3A">
        <w:t>…</w:t>
      </w:r>
      <w:bookmarkEnd w:id="0"/>
    </w:p>
    <w:p w14:paraId="67B274AB" w14:textId="4432BE2E" w:rsidR="00CE6F4A" w:rsidRDefault="00CE6F4A" w:rsidP="009F6C4E"/>
    <w:p w14:paraId="2D526254" w14:textId="0F27DC2C" w:rsidR="00CE6F4A" w:rsidRDefault="00DA6E5D" w:rsidP="009F6C4E">
      <w:r>
        <w:t>Texto de la actividad….</w:t>
      </w:r>
    </w:p>
    <w:p w14:paraId="5BD19011" w14:textId="77777777" w:rsidR="00274CCB" w:rsidRDefault="00274CCB" w:rsidP="009F6C4E"/>
    <w:p w14:paraId="3006509B" w14:textId="77777777" w:rsidR="00DA6E5D" w:rsidRDefault="00DA6E5D" w:rsidP="009F6C4E"/>
    <w:p w14:paraId="7E976304" w14:textId="7205DFC6" w:rsidR="00274CCB" w:rsidRDefault="00CE6F4A" w:rsidP="00BE1C3A">
      <w:pPr>
        <w:pStyle w:val="Heading1"/>
      </w:pPr>
      <w:bookmarkStart w:id="1" w:name="_Toc225060086"/>
      <w:r>
        <w:t xml:space="preserve">2. </w:t>
      </w:r>
      <w:r w:rsidR="00274CCB">
        <w:t>Actividad</w:t>
      </w:r>
      <w:r w:rsidR="00BE1C3A">
        <w:t>…</w:t>
      </w:r>
      <w:bookmarkEnd w:id="1"/>
    </w:p>
    <w:p w14:paraId="031B5757" w14:textId="10BE8BA3" w:rsidR="009F6C4E" w:rsidRDefault="009F6C4E" w:rsidP="00274CCB">
      <w:pPr>
        <w:pStyle w:val="Heading2"/>
      </w:pPr>
    </w:p>
    <w:p w14:paraId="5D008230" w14:textId="77777777" w:rsidR="00DA6E5D" w:rsidRDefault="00DA6E5D" w:rsidP="00DA6E5D">
      <w:r>
        <w:t>Texto de la actividad….</w:t>
      </w:r>
    </w:p>
    <w:p w14:paraId="7A35CB82" w14:textId="77777777" w:rsidR="00274CCB" w:rsidRDefault="00274CCB" w:rsidP="00274CCB">
      <w:pPr>
        <w:rPr>
          <w:lang w:val="es-ES_tradnl"/>
        </w:rPr>
      </w:pPr>
    </w:p>
    <w:p w14:paraId="64C3A842" w14:textId="77777777" w:rsidR="00274CCB" w:rsidRPr="00274CCB" w:rsidRDefault="00274CCB" w:rsidP="00274CCB">
      <w:pPr>
        <w:rPr>
          <w:lang w:val="es-ES_tradnl"/>
        </w:rPr>
      </w:pPr>
    </w:p>
    <w:p w14:paraId="01BE112A" w14:textId="1BA3F794" w:rsidR="009F6C4E" w:rsidRDefault="00AD35B5" w:rsidP="00BE1C3A">
      <w:pPr>
        <w:pStyle w:val="Heading1"/>
      </w:pPr>
      <w:bookmarkStart w:id="2" w:name="_Toc225060087"/>
      <w:r>
        <w:t>3.</w:t>
      </w:r>
      <w:r w:rsidR="00274CCB">
        <w:t xml:space="preserve"> Activida</w:t>
      </w:r>
      <w:r w:rsidR="008C4F14">
        <w:t>d…</w:t>
      </w:r>
      <w:bookmarkEnd w:id="2"/>
    </w:p>
    <w:p w14:paraId="40D29597" w14:textId="69C186B6" w:rsidR="00AD35B5" w:rsidRDefault="00AD35B5" w:rsidP="009F6C4E"/>
    <w:p w14:paraId="511EE6E9" w14:textId="77777777" w:rsidR="00DA6E5D" w:rsidRDefault="00DA6E5D" w:rsidP="00DA6E5D">
      <w:r>
        <w:t>Texto de la actividad….</w:t>
      </w:r>
    </w:p>
    <w:p w14:paraId="4059F18C" w14:textId="5594643F" w:rsidR="00AD35B5" w:rsidRDefault="00AD35B5" w:rsidP="009F6C4E"/>
    <w:p w14:paraId="7EE8E73A" w14:textId="77777777" w:rsidR="00CD1AD2" w:rsidRDefault="00CD1AD2" w:rsidP="009F6C4E"/>
    <w:p w14:paraId="1CAF43B2" w14:textId="72C467DA" w:rsidR="00CD1AD2" w:rsidRDefault="00CD1AD2" w:rsidP="00BE1C3A">
      <w:pPr>
        <w:pStyle w:val="Heading1"/>
      </w:pPr>
      <w:bookmarkStart w:id="3" w:name="_Toc225060088"/>
      <w:r>
        <w:t>Listado de archivos</w:t>
      </w:r>
      <w:bookmarkEnd w:id="3"/>
    </w:p>
    <w:p w14:paraId="362A2641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4"/>
        <w:gridCol w:w="6098"/>
        <w:gridCol w:w="1604"/>
      </w:tblGrid>
      <w:tr w:rsidR="000F2AA4" w14:paraId="2701B1D8" w14:textId="77777777" w:rsidTr="008C4F14">
        <w:tc>
          <w:tcPr>
            <w:tcW w:w="2264" w:type="dxa"/>
            <w:shd w:val="clear" w:color="auto" w:fill="F2F2F2" w:themeFill="background1" w:themeFillShade="F2"/>
          </w:tcPr>
          <w:p w14:paraId="2493202D" w14:textId="4A0CF510" w:rsidR="000F2AA4" w:rsidRDefault="000F2AA4" w:rsidP="009F6C4E">
            <w:r>
              <w:t>Archivo</w:t>
            </w:r>
          </w:p>
        </w:tc>
        <w:tc>
          <w:tcPr>
            <w:tcW w:w="6098" w:type="dxa"/>
            <w:shd w:val="clear" w:color="auto" w:fill="F2F2F2" w:themeFill="background1" w:themeFillShade="F2"/>
          </w:tcPr>
          <w:p w14:paraId="3B4635F0" w14:textId="21B4CD80" w:rsidR="000F2AA4" w:rsidRDefault="000F2AA4" w:rsidP="009F6C4E">
            <w:r>
              <w:t>Descripción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0F901EFE" w14:textId="77A0E5B2" w:rsidR="000F2AA4" w:rsidRDefault="00103C58" w:rsidP="009F6C4E">
            <w:r>
              <w:t>Aplicación</w:t>
            </w:r>
          </w:p>
        </w:tc>
      </w:tr>
      <w:tr w:rsidR="000F2AA4" w14:paraId="07D7004E" w14:textId="77777777" w:rsidTr="008C4F14">
        <w:tc>
          <w:tcPr>
            <w:tcW w:w="2264" w:type="dxa"/>
          </w:tcPr>
          <w:p w14:paraId="07106E75" w14:textId="77777777" w:rsidR="000F2AA4" w:rsidRDefault="000F2AA4" w:rsidP="009F6C4E"/>
        </w:tc>
        <w:tc>
          <w:tcPr>
            <w:tcW w:w="6098" w:type="dxa"/>
          </w:tcPr>
          <w:p w14:paraId="1C6A40D1" w14:textId="77777777" w:rsidR="000F2AA4" w:rsidRDefault="000F2AA4" w:rsidP="009F6C4E"/>
        </w:tc>
        <w:tc>
          <w:tcPr>
            <w:tcW w:w="1604" w:type="dxa"/>
          </w:tcPr>
          <w:p w14:paraId="33456240" w14:textId="77777777" w:rsidR="000F2AA4" w:rsidRDefault="000F2AA4" w:rsidP="009F6C4E"/>
        </w:tc>
      </w:tr>
      <w:tr w:rsidR="000F2AA4" w14:paraId="68417856" w14:textId="77777777" w:rsidTr="008C4F14">
        <w:tc>
          <w:tcPr>
            <w:tcW w:w="2264" w:type="dxa"/>
          </w:tcPr>
          <w:p w14:paraId="5E3355A6" w14:textId="77777777" w:rsidR="000F2AA4" w:rsidRDefault="000F2AA4" w:rsidP="009F6C4E"/>
        </w:tc>
        <w:tc>
          <w:tcPr>
            <w:tcW w:w="6098" w:type="dxa"/>
          </w:tcPr>
          <w:p w14:paraId="7269ACAD" w14:textId="77777777" w:rsidR="000F2AA4" w:rsidRDefault="000F2AA4" w:rsidP="009F6C4E"/>
        </w:tc>
        <w:tc>
          <w:tcPr>
            <w:tcW w:w="1604" w:type="dxa"/>
          </w:tcPr>
          <w:p w14:paraId="5B124DDA" w14:textId="77777777" w:rsidR="000F2AA4" w:rsidRDefault="000F2AA4" w:rsidP="009F6C4E"/>
        </w:tc>
      </w:tr>
    </w:tbl>
    <w:p w14:paraId="481D1044" w14:textId="77777777" w:rsidR="00CD1AD2" w:rsidRDefault="00CD1AD2" w:rsidP="009F6C4E"/>
    <w:p w14:paraId="55FE9AEC" w14:textId="77777777" w:rsidR="00DA6E5D" w:rsidRDefault="00DA6E5D" w:rsidP="009F6C4E"/>
    <w:p w14:paraId="2C6BE727" w14:textId="4DB6324E" w:rsidR="008C4F14" w:rsidRDefault="008C4F14" w:rsidP="008C4F14">
      <w:pPr>
        <w:pStyle w:val="Heading1"/>
      </w:pPr>
      <w:bookmarkStart w:id="4" w:name="_Toc225060089"/>
      <w:r>
        <w:t>Listado de anexos</w:t>
      </w:r>
      <w:bookmarkEnd w:id="4"/>
    </w:p>
    <w:p w14:paraId="3AD4ADAB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8C4F14" w14:paraId="17B926C4" w14:textId="77777777" w:rsidTr="008C4F14">
        <w:tc>
          <w:tcPr>
            <w:tcW w:w="2265" w:type="dxa"/>
            <w:shd w:val="clear" w:color="auto" w:fill="F2F2F2" w:themeFill="background1" w:themeFillShade="F2"/>
          </w:tcPr>
          <w:p w14:paraId="20A19105" w14:textId="77777777" w:rsidR="008C4F14" w:rsidRDefault="008C4F14" w:rsidP="00642A37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71452A98" w14:textId="77777777" w:rsidR="008C4F14" w:rsidRDefault="008C4F14" w:rsidP="00642A37">
            <w:r>
              <w:t>Descripción</w:t>
            </w:r>
          </w:p>
        </w:tc>
      </w:tr>
      <w:tr w:rsidR="008C4F14" w14:paraId="0FBCC07F" w14:textId="77777777" w:rsidTr="008C4F14">
        <w:tc>
          <w:tcPr>
            <w:tcW w:w="2265" w:type="dxa"/>
          </w:tcPr>
          <w:p w14:paraId="3510F8E2" w14:textId="77777777" w:rsidR="008C4F14" w:rsidRDefault="008C4F14" w:rsidP="00642A37"/>
        </w:tc>
        <w:tc>
          <w:tcPr>
            <w:tcW w:w="7701" w:type="dxa"/>
          </w:tcPr>
          <w:p w14:paraId="6728BB1C" w14:textId="77777777" w:rsidR="008C4F14" w:rsidRDefault="008C4F14" w:rsidP="00642A37"/>
        </w:tc>
      </w:tr>
      <w:tr w:rsidR="008C4F14" w14:paraId="536F7BD7" w14:textId="77777777" w:rsidTr="008C4F14">
        <w:tc>
          <w:tcPr>
            <w:tcW w:w="2265" w:type="dxa"/>
          </w:tcPr>
          <w:p w14:paraId="57317AF0" w14:textId="77777777" w:rsidR="008C4F14" w:rsidRDefault="008C4F14" w:rsidP="00642A37"/>
        </w:tc>
        <w:tc>
          <w:tcPr>
            <w:tcW w:w="7701" w:type="dxa"/>
          </w:tcPr>
          <w:p w14:paraId="204628E0" w14:textId="77777777" w:rsidR="008C4F14" w:rsidRDefault="008C4F14" w:rsidP="00642A37"/>
        </w:tc>
      </w:tr>
    </w:tbl>
    <w:p w14:paraId="153EADE3" w14:textId="77777777" w:rsidR="008C4F14" w:rsidRDefault="008C4F14" w:rsidP="009F6C4E"/>
    <w:p w14:paraId="7C35BAC7" w14:textId="77777777" w:rsidR="00274CCB" w:rsidRDefault="00274CCB" w:rsidP="009F6C4E"/>
    <w:p w14:paraId="321EFCB2" w14:textId="77777777" w:rsidR="00103C58" w:rsidRDefault="00274CCB" w:rsidP="00BE1C3A">
      <w:pPr>
        <w:pStyle w:val="Heading1"/>
      </w:pPr>
      <w:bookmarkStart w:id="5" w:name="_Toc225060090"/>
      <w:r>
        <w:t>Referencias bibliográficas</w:t>
      </w:r>
      <w:bookmarkEnd w:id="5"/>
    </w:p>
    <w:p w14:paraId="4A109CAE" w14:textId="40E28DC9" w:rsidR="00274CCB" w:rsidRPr="00103C58" w:rsidRDefault="00103C58" w:rsidP="009F6C4E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5B89609F" w14:textId="77777777" w:rsidR="00103C58" w:rsidRDefault="00103C58" w:rsidP="009F6C4E"/>
    <w:p w14:paraId="7B5137FC" w14:textId="40960352" w:rsidR="00103C58" w:rsidRDefault="004203A2" w:rsidP="004203A2">
      <w:pPr>
        <w:pStyle w:val="ListParagraph"/>
        <w:numPr>
          <w:ilvl w:val="0"/>
          <w:numId w:val="11"/>
        </w:numPr>
      </w:pPr>
      <w:r>
        <w:t>Referencia 1</w:t>
      </w:r>
    </w:p>
    <w:p w14:paraId="7D629074" w14:textId="20E0DF86" w:rsidR="00274CCB" w:rsidRDefault="004203A2" w:rsidP="00566EE3">
      <w:pPr>
        <w:pStyle w:val="ListParagraph"/>
        <w:numPr>
          <w:ilvl w:val="0"/>
          <w:numId w:val="11"/>
        </w:numPr>
      </w:pPr>
      <w:r>
        <w:t>Referencia 2</w:t>
      </w:r>
    </w:p>
    <w:p w14:paraId="38279276" w14:textId="77777777" w:rsidR="00AD14DF" w:rsidRDefault="00AD14DF" w:rsidP="00AD14DF"/>
    <w:p w14:paraId="7B9C3F88" w14:textId="77777777" w:rsidR="00AD14DF" w:rsidRDefault="00AD14DF" w:rsidP="00AD14DF"/>
    <w:p w14:paraId="3EE1360C" w14:textId="728D3C0C" w:rsidR="00AD14DF" w:rsidRPr="00AD14DF" w:rsidRDefault="00AD14DF" w:rsidP="00AD14DF">
      <w:pPr>
        <w:pStyle w:val="Heading1"/>
      </w:pPr>
      <w:bookmarkStart w:id="6" w:name="_Toc225060091"/>
      <w:r w:rsidRPr="00AD14DF">
        <w:t>Actividades realizadas por cada integrante</w:t>
      </w:r>
      <w:bookmarkEnd w:id="6"/>
    </w:p>
    <w:p w14:paraId="60E32D92" w14:textId="77777777" w:rsidR="00AD14DF" w:rsidRDefault="00AD14DF" w:rsidP="00AD14DF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9"/>
        <w:gridCol w:w="5813"/>
        <w:gridCol w:w="1604"/>
      </w:tblGrid>
      <w:tr w:rsidR="00AD14DF" w14:paraId="4071700C" w14:textId="77777777" w:rsidTr="00DB76B5">
        <w:tc>
          <w:tcPr>
            <w:tcW w:w="2549" w:type="dxa"/>
            <w:shd w:val="clear" w:color="auto" w:fill="F2F2F2" w:themeFill="background1" w:themeFillShade="F2"/>
          </w:tcPr>
          <w:p w14:paraId="06581142" w14:textId="3BA549A0" w:rsidR="00AD14DF" w:rsidRDefault="00AD14DF" w:rsidP="00B91F1D">
            <w:r>
              <w:t>Nombre integrante</w:t>
            </w:r>
          </w:p>
        </w:tc>
        <w:tc>
          <w:tcPr>
            <w:tcW w:w="5813" w:type="dxa"/>
            <w:shd w:val="clear" w:color="auto" w:fill="F2F2F2" w:themeFill="background1" w:themeFillShade="F2"/>
          </w:tcPr>
          <w:p w14:paraId="7B9AD4EF" w14:textId="6C4969A0" w:rsidR="00AD14DF" w:rsidRDefault="00AD14DF" w:rsidP="00B91F1D">
            <w:r>
              <w:t>Actividades realizadas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7DE7CB5B" w14:textId="2F899F7B" w:rsidR="00AD14DF" w:rsidRDefault="00AD14DF" w:rsidP="00B91F1D">
            <w:r>
              <w:t>Dedicación (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</w:tr>
      <w:tr w:rsidR="00AD14DF" w14:paraId="5435987E" w14:textId="77777777" w:rsidTr="00DB76B5">
        <w:tc>
          <w:tcPr>
            <w:tcW w:w="2549" w:type="dxa"/>
          </w:tcPr>
          <w:p w14:paraId="5AE45E4A" w14:textId="77777777" w:rsidR="00AD14DF" w:rsidRDefault="00AD14DF" w:rsidP="00B91F1D"/>
        </w:tc>
        <w:tc>
          <w:tcPr>
            <w:tcW w:w="5813" w:type="dxa"/>
          </w:tcPr>
          <w:p w14:paraId="0602263C" w14:textId="77777777" w:rsidR="00AD14DF" w:rsidRDefault="00AD14DF" w:rsidP="00B91F1D"/>
        </w:tc>
        <w:tc>
          <w:tcPr>
            <w:tcW w:w="1604" w:type="dxa"/>
          </w:tcPr>
          <w:p w14:paraId="1B818E1C" w14:textId="77777777" w:rsidR="00AD14DF" w:rsidRDefault="00AD14DF" w:rsidP="00B91F1D"/>
        </w:tc>
      </w:tr>
      <w:tr w:rsidR="00513E67" w14:paraId="324694DE" w14:textId="77777777" w:rsidTr="00DB76B5">
        <w:tc>
          <w:tcPr>
            <w:tcW w:w="2549" w:type="dxa"/>
          </w:tcPr>
          <w:p w14:paraId="034B859A" w14:textId="77777777" w:rsidR="00513E67" w:rsidRDefault="00513E67" w:rsidP="00B91F1D"/>
        </w:tc>
        <w:tc>
          <w:tcPr>
            <w:tcW w:w="5813" w:type="dxa"/>
          </w:tcPr>
          <w:p w14:paraId="03510937" w14:textId="77777777" w:rsidR="00513E67" w:rsidRDefault="00513E67" w:rsidP="00B91F1D"/>
        </w:tc>
        <w:tc>
          <w:tcPr>
            <w:tcW w:w="1604" w:type="dxa"/>
          </w:tcPr>
          <w:p w14:paraId="56DB3329" w14:textId="77777777" w:rsidR="00513E67" w:rsidRDefault="00513E67" w:rsidP="00B91F1D"/>
        </w:tc>
      </w:tr>
      <w:tr w:rsidR="00513E67" w14:paraId="13592A2C" w14:textId="77777777" w:rsidTr="00DB76B5">
        <w:tc>
          <w:tcPr>
            <w:tcW w:w="2549" w:type="dxa"/>
          </w:tcPr>
          <w:p w14:paraId="04387190" w14:textId="77777777" w:rsidR="00513E67" w:rsidRDefault="00513E67" w:rsidP="00B91F1D"/>
        </w:tc>
        <w:tc>
          <w:tcPr>
            <w:tcW w:w="5813" w:type="dxa"/>
          </w:tcPr>
          <w:p w14:paraId="04695F48" w14:textId="77777777" w:rsidR="00513E67" w:rsidRDefault="00513E67" w:rsidP="00B91F1D"/>
        </w:tc>
        <w:tc>
          <w:tcPr>
            <w:tcW w:w="1604" w:type="dxa"/>
          </w:tcPr>
          <w:p w14:paraId="597908F3" w14:textId="77777777" w:rsidR="00513E67" w:rsidRDefault="00513E67" w:rsidP="00B91F1D"/>
        </w:tc>
      </w:tr>
      <w:tr w:rsidR="00AD14DF" w14:paraId="3461F049" w14:textId="77777777" w:rsidTr="00DB76B5">
        <w:tc>
          <w:tcPr>
            <w:tcW w:w="2549" w:type="dxa"/>
          </w:tcPr>
          <w:p w14:paraId="27280F30" w14:textId="77777777" w:rsidR="00AD14DF" w:rsidRDefault="00AD14DF" w:rsidP="00B91F1D"/>
        </w:tc>
        <w:tc>
          <w:tcPr>
            <w:tcW w:w="5813" w:type="dxa"/>
          </w:tcPr>
          <w:p w14:paraId="46DB701D" w14:textId="77777777" w:rsidR="00AD14DF" w:rsidRDefault="00AD14DF" w:rsidP="00B91F1D"/>
        </w:tc>
        <w:tc>
          <w:tcPr>
            <w:tcW w:w="1604" w:type="dxa"/>
          </w:tcPr>
          <w:p w14:paraId="6B68F3E8" w14:textId="77777777" w:rsidR="00AD14DF" w:rsidRDefault="00AD14DF" w:rsidP="00B91F1D"/>
        </w:tc>
      </w:tr>
    </w:tbl>
    <w:p w14:paraId="54CC5B8E" w14:textId="77777777" w:rsidR="00AD14DF" w:rsidRDefault="00AD14DF" w:rsidP="00AD14DF"/>
    <w:sectPr w:rsidR="00AD14DF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4FCDF" w14:textId="77777777" w:rsidR="00BC294A" w:rsidRDefault="00BC294A">
      <w:r>
        <w:separator/>
      </w:r>
      <w:r>
        <w:cr/>
      </w:r>
    </w:p>
  </w:endnote>
  <w:endnote w:type="continuationSeparator" w:id="0">
    <w:p w14:paraId="5778D3CB" w14:textId="77777777" w:rsidR="00BC294A" w:rsidRDefault="00BC294A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B305C">
      <w:trPr>
        <w:jc w:val="center"/>
      </w:trPr>
      <w:tc>
        <w:tcPr>
          <w:tcW w:w="4250" w:type="pct"/>
        </w:tcPr>
        <w:p w14:paraId="6E4DE5B8" w14:textId="3CB35797" w:rsidR="009F2A5F" w:rsidRPr="005D5463" w:rsidRDefault="002A43A0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8207" w14:textId="77777777" w:rsidR="00BC294A" w:rsidRDefault="00BC294A">
      <w:r>
        <w:separator/>
      </w:r>
      <w:r>
        <w:cr/>
      </w:r>
    </w:p>
  </w:footnote>
  <w:footnote w:type="continuationSeparator" w:id="0">
    <w:p w14:paraId="1B135619" w14:textId="77777777" w:rsidR="00BC294A" w:rsidRDefault="00BC294A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0E41CE">
      <w:trPr>
        <w:jc w:val="center"/>
      </w:trPr>
      <w:tc>
        <w:tcPr>
          <w:tcW w:w="995" w:type="pct"/>
          <w:vAlign w:val="center"/>
        </w:tcPr>
        <w:bookmarkStart w:id="7" w:name="_Hlk534720586"/>
        <w:bookmarkStart w:id="8" w:name="_Hlk534720587"/>
        <w:p w14:paraId="65A1CA93" w14:textId="40CE29AA" w:rsidR="00696405" w:rsidRPr="005D5463" w:rsidRDefault="00EC2712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167C09">
            <w:rPr>
              <w:sz w:val="12"/>
              <w:szCs w:val="12"/>
              <w:lang w:val="es-CO"/>
            </w:rPr>
            <w:instrText>https://github.com/rcfdtools/R.HCMC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8B01DC">
            <w:rPr>
              <w:rStyle w:val="Hyperlink"/>
              <w:noProof w:val="0"/>
              <w:sz w:val="12"/>
              <w:szCs w:val="12"/>
              <w:lang w:val="es-CO"/>
            </w:rPr>
            <w:t>https://github.com/rcfdtools/R.HCMC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249EF404" w:rsidR="00167C09" w:rsidRPr="007273F0" w:rsidRDefault="002A43A0" w:rsidP="00EC2712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CURSO: </w:t>
          </w:r>
          <w:r w:rsidR="00162E5B" w:rsidRPr="00162E5B">
            <w:rPr>
              <w:sz w:val="12"/>
              <w:szCs w:val="12"/>
              <w:lang w:val="es-CO"/>
            </w:rPr>
            <w:t xml:space="preserve">Herramientas </w:t>
          </w:r>
          <w:r w:rsidR="00260708">
            <w:rPr>
              <w:sz w:val="12"/>
              <w:szCs w:val="12"/>
              <w:lang w:val="es-CO"/>
            </w:rPr>
            <w:t>c</w:t>
          </w:r>
          <w:r w:rsidR="00162E5B" w:rsidRPr="00162E5B">
            <w:rPr>
              <w:sz w:val="12"/>
              <w:szCs w:val="12"/>
              <w:lang w:val="es-CO"/>
            </w:rPr>
            <w:t xml:space="preserve">omputacionales para el </w:t>
          </w:r>
          <w:r w:rsidR="00260708">
            <w:rPr>
              <w:sz w:val="12"/>
              <w:szCs w:val="12"/>
              <w:lang w:val="es-CO"/>
            </w:rPr>
            <w:t>d</w:t>
          </w:r>
          <w:r w:rsidR="00162E5B" w:rsidRPr="00162E5B">
            <w:rPr>
              <w:sz w:val="12"/>
              <w:szCs w:val="12"/>
              <w:lang w:val="es-CO"/>
            </w:rPr>
            <w:t xml:space="preserve">iseño y </w:t>
          </w:r>
          <w:r w:rsidR="00260708">
            <w:rPr>
              <w:sz w:val="12"/>
              <w:szCs w:val="12"/>
              <w:lang w:val="es-CO"/>
            </w:rPr>
            <w:t>m</w:t>
          </w:r>
          <w:r w:rsidR="00162E5B" w:rsidRPr="00162E5B">
            <w:rPr>
              <w:sz w:val="12"/>
              <w:szCs w:val="12"/>
              <w:lang w:val="es-CO"/>
            </w:rPr>
            <w:t xml:space="preserve">odelación </w:t>
          </w:r>
          <w:r w:rsidR="00260708">
            <w:rPr>
              <w:sz w:val="12"/>
              <w:szCs w:val="12"/>
              <w:lang w:val="es-CO"/>
            </w:rPr>
            <w:t xml:space="preserve">1D/2D </w:t>
          </w:r>
          <w:r w:rsidR="00162E5B" w:rsidRPr="00162E5B">
            <w:rPr>
              <w:sz w:val="12"/>
              <w:szCs w:val="12"/>
              <w:lang w:val="es-CO"/>
            </w:rPr>
            <w:t xml:space="preserve">de </w:t>
          </w:r>
          <w:r w:rsidR="00260708">
            <w:rPr>
              <w:sz w:val="12"/>
              <w:szCs w:val="12"/>
              <w:lang w:val="es-CO"/>
            </w:rPr>
            <w:t>c</w:t>
          </w:r>
          <w:r w:rsidR="00162E5B" w:rsidRPr="00162E5B">
            <w:rPr>
              <w:sz w:val="12"/>
              <w:szCs w:val="12"/>
              <w:lang w:val="es-CO"/>
            </w:rPr>
            <w:t>auces</w:t>
          </w:r>
          <w:r w:rsidR="00260708">
            <w:rPr>
              <w:sz w:val="12"/>
              <w:szCs w:val="12"/>
              <w:lang w:val="es-CO"/>
            </w:rPr>
            <w:t xml:space="preserve"> sinuosos</w:t>
          </w:r>
        </w:p>
      </w:tc>
    </w:tr>
    <w:tr w:rsidR="00BE5985" w:rsidRPr="0020189F" w14:paraId="03F8B9A1" w14:textId="77777777" w:rsidTr="002B305C">
      <w:trPr>
        <w:jc w:val="center"/>
      </w:trPr>
      <w:tc>
        <w:tcPr>
          <w:tcW w:w="995" w:type="pct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6BA029BB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17E54F03" w14:textId="77777777" w:rsidR="00BE5985" w:rsidRDefault="000E41C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Maestría en </w:t>
          </w:r>
          <w:r w:rsidR="00BE5985">
            <w:rPr>
              <w:sz w:val="12"/>
              <w:szCs w:val="12"/>
              <w:lang w:val="es-CO"/>
            </w:rPr>
            <w:t>Ingenie</w:t>
          </w:r>
          <w:r w:rsidR="001B04B1">
            <w:rPr>
              <w:sz w:val="12"/>
              <w:szCs w:val="12"/>
              <w:lang w:val="es-CO"/>
            </w:rPr>
            <w:t xml:space="preserve">ría </w:t>
          </w:r>
          <w:r w:rsidR="00162E5B">
            <w:rPr>
              <w:sz w:val="12"/>
              <w:szCs w:val="12"/>
              <w:lang w:val="es-CO"/>
            </w:rPr>
            <w:t>Civi</w:t>
          </w:r>
          <w:r w:rsidR="00716F42">
            <w:rPr>
              <w:sz w:val="12"/>
              <w:szCs w:val="12"/>
              <w:lang w:val="es-CO"/>
            </w:rPr>
            <w:t>l</w:t>
          </w:r>
          <w:r w:rsidR="00EA709D">
            <w:rPr>
              <w:sz w:val="12"/>
              <w:szCs w:val="12"/>
              <w:lang w:val="es-CO"/>
            </w:rPr>
            <w:t xml:space="preserve"> </w:t>
          </w:r>
          <w:r w:rsidR="00B429DD">
            <w:rPr>
              <w:sz w:val="12"/>
              <w:szCs w:val="12"/>
              <w:lang w:val="es-CO"/>
            </w:rPr>
            <w:t>–</w:t>
          </w:r>
          <w:r w:rsidR="00EA709D">
            <w:rPr>
              <w:sz w:val="12"/>
              <w:szCs w:val="12"/>
              <w:lang w:val="es-CO"/>
            </w:rPr>
            <w:t xml:space="preserve"> </w:t>
          </w:r>
          <w:r w:rsidR="00B429DD">
            <w:rPr>
              <w:sz w:val="12"/>
              <w:szCs w:val="12"/>
              <w:lang w:val="es-CO"/>
            </w:rPr>
            <w:t>É</w:t>
          </w:r>
          <w:r w:rsidR="00EA709D">
            <w:rPr>
              <w:sz w:val="12"/>
              <w:szCs w:val="12"/>
              <w:lang w:val="es-CO"/>
            </w:rPr>
            <w:t xml:space="preserve">nfasis en </w:t>
          </w:r>
          <w:r w:rsidR="00716F42">
            <w:rPr>
              <w:sz w:val="12"/>
              <w:szCs w:val="12"/>
              <w:lang w:val="es-CO"/>
            </w:rPr>
            <w:t>recursos hidráulicos y medio ambiente</w:t>
          </w:r>
          <w:r w:rsidR="00162E5B">
            <w:rPr>
              <w:sz w:val="12"/>
              <w:szCs w:val="12"/>
              <w:lang w:val="es-CO"/>
            </w:rPr>
            <w:t xml:space="preserve"> </w:t>
          </w:r>
        </w:p>
        <w:p w14:paraId="5949EC3D" w14:textId="7BE4E58B" w:rsidR="008B17AE" w:rsidRPr="00B70196" w:rsidRDefault="008B17A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</w:t>
          </w:r>
          <w:r w:rsidR="002A43A0">
            <w:rPr>
              <w:sz w:val="12"/>
              <w:szCs w:val="12"/>
              <w:lang w:val="es-CO"/>
            </w:rPr>
            <w:t>60322</w:t>
          </w:r>
        </w:p>
      </w:tc>
    </w:tr>
  </w:tbl>
  <w:bookmarkEnd w:id="7"/>
  <w:bookmarkEnd w:id="8"/>
  <w:p w14:paraId="33890AB8" w14:textId="7A6DD2C8" w:rsidR="009F2A5F" w:rsidRDefault="000E41CE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D67CB93" wp14:editId="1EF5F893">
          <wp:simplePos x="0" y="0"/>
          <wp:positionH relativeFrom="page">
            <wp:posOffset>7085855</wp:posOffset>
          </wp:positionH>
          <wp:positionV relativeFrom="page">
            <wp:posOffset>0</wp:posOffset>
          </wp:positionV>
          <wp:extent cx="679450" cy="274320"/>
          <wp:effectExtent l="0" t="0" r="6350" b="0"/>
          <wp:wrapNone/>
          <wp:docPr id="3" name="Imagen 2" descr="Logo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70C1FD41-6B01-4003-8583-7FDA4B45F6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Logo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70C1FD41-6B01-4003-8583-7FDA4B45F6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45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965083429">
    <w:abstractNumId w:val="5"/>
  </w:num>
  <w:num w:numId="12" w16cid:durableId="80820886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0F0B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4457"/>
    <w:rsid w:val="000D4E6E"/>
    <w:rsid w:val="000D5203"/>
    <w:rsid w:val="000D6F7A"/>
    <w:rsid w:val="000D7FCF"/>
    <w:rsid w:val="000E04F6"/>
    <w:rsid w:val="000E18A0"/>
    <w:rsid w:val="000E3A49"/>
    <w:rsid w:val="000E41CE"/>
    <w:rsid w:val="000E54D4"/>
    <w:rsid w:val="000E599B"/>
    <w:rsid w:val="000E78C7"/>
    <w:rsid w:val="000F0395"/>
    <w:rsid w:val="000F0515"/>
    <w:rsid w:val="000F1654"/>
    <w:rsid w:val="000F217C"/>
    <w:rsid w:val="000F2AA4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3C58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169B5"/>
    <w:rsid w:val="00121576"/>
    <w:rsid w:val="001219A0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709F"/>
    <w:rsid w:val="0016242D"/>
    <w:rsid w:val="00162E5B"/>
    <w:rsid w:val="0016368B"/>
    <w:rsid w:val="00164255"/>
    <w:rsid w:val="00164B06"/>
    <w:rsid w:val="00164CE2"/>
    <w:rsid w:val="001650E6"/>
    <w:rsid w:val="001652A8"/>
    <w:rsid w:val="00167883"/>
    <w:rsid w:val="00167C09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2096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361DA"/>
    <w:rsid w:val="002374D9"/>
    <w:rsid w:val="00241B68"/>
    <w:rsid w:val="00241F2E"/>
    <w:rsid w:val="00244E17"/>
    <w:rsid w:val="0024567C"/>
    <w:rsid w:val="00245D85"/>
    <w:rsid w:val="0024775A"/>
    <w:rsid w:val="00247BA9"/>
    <w:rsid w:val="002508AC"/>
    <w:rsid w:val="002514D3"/>
    <w:rsid w:val="002517C9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708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4CCB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6398"/>
    <w:rsid w:val="002874B7"/>
    <w:rsid w:val="002900E3"/>
    <w:rsid w:val="0029175B"/>
    <w:rsid w:val="00293DF4"/>
    <w:rsid w:val="00294A9B"/>
    <w:rsid w:val="002954CF"/>
    <w:rsid w:val="002962C7"/>
    <w:rsid w:val="002A1869"/>
    <w:rsid w:val="002A2631"/>
    <w:rsid w:val="002A2D4A"/>
    <w:rsid w:val="002A43A0"/>
    <w:rsid w:val="002A5AE3"/>
    <w:rsid w:val="002A6E98"/>
    <w:rsid w:val="002B042F"/>
    <w:rsid w:val="002B08B3"/>
    <w:rsid w:val="002B0F3E"/>
    <w:rsid w:val="002B1165"/>
    <w:rsid w:val="002B1184"/>
    <w:rsid w:val="002B23F9"/>
    <w:rsid w:val="002B28E9"/>
    <w:rsid w:val="002B2DF0"/>
    <w:rsid w:val="002B305C"/>
    <w:rsid w:val="002B34BF"/>
    <w:rsid w:val="002B4A0B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4C2E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1C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3A0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1D"/>
    <w:rsid w:val="00414281"/>
    <w:rsid w:val="00414F01"/>
    <w:rsid w:val="004150E0"/>
    <w:rsid w:val="00417847"/>
    <w:rsid w:val="004203A2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F2D"/>
    <w:rsid w:val="00447B55"/>
    <w:rsid w:val="00450784"/>
    <w:rsid w:val="004511E3"/>
    <w:rsid w:val="00451F65"/>
    <w:rsid w:val="00452323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18AB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778D6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C33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3B94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E67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3E5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434"/>
    <w:rsid w:val="005A6500"/>
    <w:rsid w:val="005B0C7A"/>
    <w:rsid w:val="005B1D93"/>
    <w:rsid w:val="005B2677"/>
    <w:rsid w:val="005B73FF"/>
    <w:rsid w:val="005B7A12"/>
    <w:rsid w:val="005B7A64"/>
    <w:rsid w:val="005C268E"/>
    <w:rsid w:val="005C3082"/>
    <w:rsid w:val="005C6601"/>
    <w:rsid w:val="005C67D5"/>
    <w:rsid w:val="005D0C92"/>
    <w:rsid w:val="005D1920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3D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3A6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7E7"/>
    <w:rsid w:val="00691BE6"/>
    <w:rsid w:val="00692ABE"/>
    <w:rsid w:val="006931A0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97BF6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16F42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24A4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3A27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3F4E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16E0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4EA7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407"/>
    <w:rsid w:val="007E768B"/>
    <w:rsid w:val="007E7D8E"/>
    <w:rsid w:val="007F0570"/>
    <w:rsid w:val="007F2AF6"/>
    <w:rsid w:val="007F2C6A"/>
    <w:rsid w:val="007F2EBC"/>
    <w:rsid w:val="007F36E8"/>
    <w:rsid w:val="007F4D74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0625"/>
    <w:rsid w:val="00821D50"/>
    <w:rsid w:val="00822010"/>
    <w:rsid w:val="008228ED"/>
    <w:rsid w:val="00823027"/>
    <w:rsid w:val="008230BC"/>
    <w:rsid w:val="008231D1"/>
    <w:rsid w:val="00824B87"/>
    <w:rsid w:val="008254D3"/>
    <w:rsid w:val="00826D54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3629"/>
    <w:rsid w:val="00874677"/>
    <w:rsid w:val="00875179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B06"/>
    <w:rsid w:val="00894E97"/>
    <w:rsid w:val="00895ACD"/>
    <w:rsid w:val="00896074"/>
    <w:rsid w:val="00896A8B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17AE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4F14"/>
    <w:rsid w:val="008C6D6E"/>
    <w:rsid w:val="008C6FF8"/>
    <w:rsid w:val="008C754E"/>
    <w:rsid w:val="008D2312"/>
    <w:rsid w:val="008D2DFC"/>
    <w:rsid w:val="008D4A6B"/>
    <w:rsid w:val="008D5083"/>
    <w:rsid w:val="008D5A93"/>
    <w:rsid w:val="008D66FB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268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8F9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C7828"/>
    <w:rsid w:val="009D05CA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9F793E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6EBB"/>
    <w:rsid w:val="00A1792A"/>
    <w:rsid w:val="00A17E52"/>
    <w:rsid w:val="00A204B5"/>
    <w:rsid w:val="00A20FB3"/>
    <w:rsid w:val="00A21017"/>
    <w:rsid w:val="00A21713"/>
    <w:rsid w:val="00A23579"/>
    <w:rsid w:val="00A23B48"/>
    <w:rsid w:val="00A23C5B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6C3E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636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2599"/>
    <w:rsid w:val="00A93075"/>
    <w:rsid w:val="00A93F64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4A97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4D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18A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9DD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D16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294A"/>
    <w:rsid w:val="00BC331A"/>
    <w:rsid w:val="00BC3381"/>
    <w:rsid w:val="00BC5F30"/>
    <w:rsid w:val="00BC756B"/>
    <w:rsid w:val="00BD01B3"/>
    <w:rsid w:val="00BD1279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1C3A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06F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6AE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1AD2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032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9A6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340F"/>
    <w:rsid w:val="00DA40BD"/>
    <w:rsid w:val="00DA46F5"/>
    <w:rsid w:val="00DA6E5D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B76B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5CED"/>
    <w:rsid w:val="00DE6B6C"/>
    <w:rsid w:val="00DE6FCE"/>
    <w:rsid w:val="00DE7346"/>
    <w:rsid w:val="00DF084F"/>
    <w:rsid w:val="00DF3C21"/>
    <w:rsid w:val="00DF54BC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37DE6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801DC"/>
    <w:rsid w:val="00E803E4"/>
    <w:rsid w:val="00E81A26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09D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2712"/>
    <w:rsid w:val="00EC4E67"/>
    <w:rsid w:val="00EC5812"/>
    <w:rsid w:val="00EC65E0"/>
    <w:rsid w:val="00EC6DB5"/>
    <w:rsid w:val="00EC79E0"/>
    <w:rsid w:val="00EC7F19"/>
    <w:rsid w:val="00ED2787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2C67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AB5"/>
    <w:rsid w:val="00F00B4B"/>
    <w:rsid w:val="00F0264E"/>
    <w:rsid w:val="00F0440C"/>
    <w:rsid w:val="00F046FC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3D5A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081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30B6"/>
    <w:rsid w:val="00FB4450"/>
    <w:rsid w:val="00FB4985"/>
    <w:rsid w:val="00FB5912"/>
    <w:rsid w:val="00FB6A6F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5B2F"/>
    <w:rsid w:val="00FC688E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0E5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E1C3A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E1C3A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886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HCMC_PlantillaSoporteDesarrollo</vt:lpstr>
      <vt:lpstr>PYAS_ProgramacionSemestre</vt:lpstr>
    </vt:vector>
  </TitlesOfParts>
  <Company>Santagostino Publicidad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HCMC - Informe Técnico</dc:title>
  <dc:creator/>
  <cp:lastModifiedBy>WILLIAM RICARDO AGUILAR PIÑA</cp:lastModifiedBy>
  <cp:revision>392</cp:revision>
  <cp:lastPrinted>2022-08-07T14:26:00Z</cp:lastPrinted>
  <dcterms:created xsi:type="dcterms:W3CDTF">2021-09-02T18:14:00Z</dcterms:created>
  <dcterms:modified xsi:type="dcterms:W3CDTF">2026-03-22T13:21:00Z</dcterms:modified>
</cp:coreProperties>
</file>