
<file path=[Content_Types].xml><?xml version="1.0" encoding="utf-8"?>
<Types xmlns="http://schemas.openxmlformats.org/package/2006/content-types">
  <Default Extension="C71619C0" ContentType="image/png"/>
  <Default Extension="CB7F8E60" ContentType="image/png"/>
  <Default Extension="D0221460" ContentType="image/pn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DB413" w14:textId="77777777" w:rsidR="00FD009F" w:rsidRDefault="00FD009F" w:rsidP="004D1CF4">
      <w:pPr>
        <w:spacing w:line="240" w:lineRule="exact"/>
        <w:rPr>
          <w:b/>
          <w:sz w:val="24"/>
          <w:szCs w:val="24"/>
          <w:lang w:val="es-CO"/>
        </w:rPr>
      </w:pPr>
    </w:p>
    <w:p w14:paraId="15B22AAD" w14:textId="1781AB38" w:rsidR="00A86F22" w:rsidRPr="008515AA" w:rsidRDefault="008515AA" w:rsidP="00A86F22">
      <w:pPr>
        <w:jc w:val="center"/>
        <w:rPr>
          <w:bCs/>
          <w:sz w:val="24"/>
          <w:szCs w:val="18"/>
          <w:lang w:val="es-419"/>
        </w:rPr>
      </w:pPr>
      <w:r w:rsidRPr="008515AA">
        <w:rPr>
          <w:bCs/>
          <w:sz w:val="24"/>
          <w:szCs w:val="18"/>
          <w:lang w:val="es-CO"/>
        </w:rPr>
        <w:t>Solución de errores y fallos</w:t>
      </w:r>
    </w:p>
    <w:p w14:paraId="6F1BE65E" w14:textId="77777777" w:rsidR="0076610A" w:rsidRDefault="0076610A" w:rsidP="00444EC3">
      <w:pPr>
        <w:jc w:val="right"/>
        <w:rPr>
          <w:lang w:val="es-CO"/>
        </w:rPr>
      </w:pPr>
    </w:p>
    <w:p w14:paraId="1C6194D8" w14:textId="77777777" w:rsidR="006A6224" w:rsidRDefault="006A6224" w:rsidP="00444EC3">
      <w:pPr>
        <w:jc w:val="right"/>
        <w:rPr>
          <w:lang w:val="es-CO"/>
        </w:rPr>
      </w:pPr>
    </w:p>
    <w:sdt>
      <w:sdtPr>
        <w:id w:val="20731535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938CB0" w14:textId="26AD7FB0" w:rsidR="00BF2142" w:rsidRDefault="006A622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Cs w:val="22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4598750" w:history="1">
            <w:r w:rsidR="00BF2142" w:rsidRPr="000F06BB">
              <w:rPr>
                <w:rStyle w:val="Hyperlink"/>
                <w:noProof/>
                <w:lang w:val="es-CO"/>
              </w:rPr>
              <w:t>JUSTIFICACIÓN</w:t>
            </w:r>
            <w:r w:rsidR="00BF2142">
              <w:rPr>
                <w:noProof/>
                <w:webHidden/>
              </w:rPr>
              <w:tab/>
            </w:r>
            <w:r w:rsidR="00BF2142">
              <w:rPr>
                <w:noProof/>
                <w:webHidden/>
              </w:rPr>
              <w:fldChar w:fldCharType="begin"/>
            </w:r>
            <w:r w:rsidR="00BF2142">
              <w:rPr>
                <w:noProof/>
                <w:webHidden/>
              </w:rPr>
              <w:instrText xml:space="preserve"> PAGEREF _Toc524598750 \h </w:instrText>
            </w:r>
            <w:r w:rsidR="00BF2142">
              <w:rPr>
                <w:noProof/>
                <w:webHidden/>
              </w:rPr>
            </w:r>
            <w:r w:rsidR="00BF2142">
              <w:rPr>
                <w:noProof/>
                <w:webHidden/>
              </w:rPr>
              <w:fldChar w:fldCharType="separate"/>
            </w:r>
            <w:r w:rsidR="008515AA">
              <w:rPr>
                <w:noProof/>
                <w:webHidden/>
              </w:rPr>
              <w:t>1</w:t>
            </w:r>
            <w:r w:rsidR="00BF2142">
              <w:rPr>
                <w:noProof/>
                <w:webHidden/>
              </w:rPr>
              <w:fldChar w:fldCharType="end"/>
            </w:r>
          </w:hyperlink>
        </w:p>
        <w:p w14:paraId="4288E9DE" w14:textId="07CED976" w:rsidR="00BF2142" w:rsidRDefault="00FC714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Cs w:val="22"/>
              <w:lang w:val="es-CO" w:eastAsia="es-CO"/>
            </w:rPr>
          </w:pPr>
          <w:hyperlink w:anchor="_Toc524598751" w:history="1">
            <w:r w:rsidR="00BF2142" w:rsidRPr="000F06BB">
              <w:rPr>
                <w:rStyle w:val="Hyperlink"/>
                <w:noProof/>
                <w:lang w:val="es-CO"/>
              </w:rPr>
              <w:t>1. ERROR IMPORTANDOS SERIES DE DATOS DE HIETOGRAMAS EN HEC-DSS</w:t>
            </w:r>
            <w:r w:rsidR="00BF2142">
              <w:rPr>
                <w:noProof/>
                <w:webHidden/>
              </w:rPr>
              <w:tab/>
            </w:r>
            <w:r w:rsidR="00BF2142">
              <w:rPr>
                <w:noProof/>
                <w:webHidden/>
              </w:rPr>
              <w:fldChar w:fldCharType="begin"/>
            </w:r>
            <w:r w:rsidR="00BF2142">
              <w:rPr>
                <w:noProof/>
                <w:webHidden/>
              </w:rPr>
              <w:instrText xml:space="preserve"> PAGEREF _Toc524598751 \h </w:instrText>
            </w:r>
            <w:r w:rsidR="00BF2142">
              <w:rPr>
                <w:noProof/>
                <w:webHidden/>
              </w:rPr>
            </w:r>
            <w:r w:rsidR="00BF2142">
              <w:rPr>
                <w:noProof/>
                <w:webHidden/>
              </w:rPr>
              <w:fldChar w:fldCharType="separate"/>
            </w:r>
            <w:r w:rsidR="008515AA">
              <w:rPr>
                <w:noProof/>
                <w:webHidden/>
              </w:rPr>
              <w:t>1</w:t>
            </w:r>
            <w:r w:rsidR="00BF2142">
              <w:rPr>
                <w:noProof/>
                <w:webHidden/>
              </w:rPr>
              <w:fldChar w:fldCharType="end"/>
            </w:r>
          </w:hyperlink>
        </w:p>
        <w:p w14:paraId="1980D0C1" w14:textId="4208848A" w:rsidR="00BF2142" w:rsidRDefault="00FC714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Cs w:val="22"/>
              <w:lang w:val="es-CO" w:eastAsia="es-CO"/>
            </w:rPr>
          </w:pPr>
          <w:hyperlink w:anchor="_Toc524598752" w:history="1">
            <w:r w:rsidR="00BF2142" w:rsidRPr="000F06BB">
              <w:rPr>
                <w:rStyle w:val="Hyperlink"/>
                <w:noProof/>
                <w:lang w:val="es-CO"/>
              </w:rPr>
              <w:t>2. CUAL ES LA FORMA CORRECTA DE TRAZAR SECCIONES TRANVERSALES DE MUESTREO</w:t>
            </w:r>
            <w:r w:rsidR="00BF2142">
              <w:rPr>
                <w:noProof/>
                <w:webHidden/>
              </w:rPr>
              <w:tab/>
            </w:r>
            <w:r w:rsidR="00BF2142">
              <w:rPr>
                <w:noProof/>
                <w:webHidden/>
              </w:rPr>
              <w:fldChar w:fldCharType="begin"/>
            </w:r>
            <w:r w:rsidR="00BF2142">
              <w:rPr>
                <w:noProof/>
                <w:webHidden/>
              </w:rPr>
              <w:instrText xml:space="preserve"> PAGEREF _Toc524598752 \h </w:instrText>
            </w:r>
            <w:r w:rsidR="00BF2142">
              <w:rPr>
                <w:noProof/>
                <w:webHidden/>
              </w:rPr>
            </w:r>
            <w:r w:rsidR="00BF2142">
              <w:rPr>
                <w:noProof/>
                <w:webHidden/>
              </w:rPr>
              <w:fldChar w:fldCharType="separate"/>
            </w:r>
            <w:r w:rsidR="008515AA">
              <w:rPr>
                <w:noProof/>
                <w:webHidden/>
              </w:rPr>
              <w:t>3</w:t>
            </w:r>
            <w:r w:rsidR="00BF2142">
              <w:rPr>
                <w:noProof/>
                <w:webHidden/>
              </w:rPr>
              <w:fldChar w:fldCharType="end"/>
            </w:r>
          </w:hyperlink>
        </w:p>
        <w:p w14:paraId="2FF4E763" w14:textId="2BE19165" w:rsidR="006A6224" w:rsidRDefault="006A6224">
          <w:r>
            <w:rPr>
              <w:b/>
              <w:bCs/>
            </w:rPr>
            <w:fldChar w:fldCharType="end"/>
          </w:r>
        </w:p>
      </w:sdtContent>
    </w:sdt>
    <w:p w14:paraId="615D8CDE" w14:textId="77777777" w:rsidR="00951844" w:rsidRDefault="00951844" w:rsidP="00951844">
      <w:pPr>
        <w:spacing w:line="240" w:lineRule="exact"/>
        <w:rPr>
          <w:color w:val="00B0F0"/>
          <w:sz w:val="24"/>
          <w:szCs w:val="24"/>
          <w:lang w:val="es-CO"/>
        </w:rPr>
      </w:pPr>
    </w:p>
    <w:p w14:paraId="5CF1FA90" w14:textId="77777777" w:rsidR="00E50BA4" w:rsidRDefault="00E50BA4" w:rsidP="00951844">
      <w:pPr>
        <w:spacing w:line="240" w:lineRule="exact"/>
        <w:rPr>
          <w:color w:val="00B0F0"/>
          <w:sz w:val="24"/>
          <w:szCs w:val="24"/>
          <w:lang w:val="es-CO"/>
        </w:rPr>
      </w:pPr>
    </w:p>
    <w:p w14:paraId="4A263EF4" w14:textId="77777777" w:rsidR="00E50BA4" w:rsidRDefault="00E50BA4" w:rsidP="00951844">
      <w:pPr>
        <w:spacing w:line="240" w:lineRule="exact"/>
        <w:rPr>
          <w:color w:val="00B0F0"/>
          <w:sz w:val="24"/>
          <w:szCs w:val="24"/>
          <w:lang w:val="es-CO"/>
        </w:rPr>
      </w:pPr>
    </w:p>
    <w:p w14:paraId="3849EBE9" w14:textId="77777777" w:rsidR="00544766" w:rsidRPr="00353E45" w:rsidRDefault="00544766" w:rsidP="00544766">
      <w:pPr>
        <w:pStyle w:val="Heading1"/>
        <w:rPr>
          <w:lang w:val="es-CO"/>
        </w:rPr>
      </w:pPr>
      <w:bookmarkStart w:id="0" w:name="_Toc524598750"/>
      <w:r>
        <w:rPr>
          <w:lang w:val="es-CO"/>
        </w:rPr>
        <w:t>JUSTIFICACIÓN</w:t>
      </w:r>
      <w:bookmarkEnd w:id="0"/>
    </w:p>
    <w:p w14:paraId="06EC1840" w14:textId="198B69B0" w:rsidR="00544766" w:rsidRPr="00E50BA4" w:rsidRDefault="008515AA" w:rsidP="008515AA">
      <w:pPr>
        <w:tabs>
          <w:tab w:val="left" w:pos="3640"/>
        </w:tabs>
        <w:ind w:left="284"/>
      </w:pPr>
      <w:r>
        <w:tab/>
      </w:r>
    </w:p>
    <w:p w14:paraId="2A6AF11F" w14:textId="7935DCC0" w:rsidR="00544766" w:rsidRPr="00E50BA4" w:rsidRDefault="007D5937" w:rsidP="008515AA">
      <w:r>
        <w:t xml:space="preserve">Este documento es una síntesis de los errores reportados por los </w:t>
      </w:r>
      <w:r w:rsidR="008515AA">
        <w:t>estudiantes,</w:t>
      </w:r>
      <w:r>
        <w:t xml:space="preserve"> así como </w:t>
      </w:r>
      <w:r w:rsidR="0035552C">
        <w:t>su</w:t>
      </w:r>
      <w:r>
        <w:t xml:space="preserve"> solución</w:t>
      </w:r>
      <w:r w:rsidR="00E50BA4">
        <w:t>.</w:t>
      </w:r>
    </w:p>
    <w:p w14:paraId="63B0E9A2" w14:textId="77777777" w:rsidR="00544766" w:rsidRPr="00E50BA4" w:rsidRDefault="00544766" w:rsidP="00BA06BB"/>
    <w:p w14:paraId="14FFCE9C" w14:textId="77777777" w:rsidR="00544766" w:rsidRDefault="00544766" w:rsidP="00951844">
      <w:pPr>
        <w:spacing w:line="240" w:lineRule="exact"/>
        <w:rPr>
          <w:color w:val="00B0F0"/>
          <w:sz w:val="24"/>
          <w:szCs w:val="24"/>
          <w:lang w:val="es-CO"/>
        </w:rPr>
      </w:pPr>
    </w:p>
    <w:p w14:paraId="34A5F995" w14:textId="77777777" w:rsidR="009D7836" w:rsidRDefault="009D7836" w:rsidP="00786B9F">
      <w:pPr>
        <w:spacing w:line="240" w:lineRule="exact"/>
        <w:rPr>
          <w:b/>
          <w:sz w:val="24"/>
          <w:szCs w:val="24"/>
          <w:lang w:val="es-CO"/>
        </w:rPr>
      </w:pPr>
    </w:p>
    <w:p w14:paraId="5E64AAD5" w14:textId="77777777" w:rsidR="00786B9F" w:rsidRDefault="007D5937" w:rsidP="006A6224">
      <w:pPr>
        <w:pStyle w:val="Heading1"/>
        <w:rPr>
          <w:lang w:val="es-CO"/>
        </w:rPr>
      </w:pPr>
      <w:bookmarkStart w:id="1" w:name="_Toc524598751"/>
      <w:r>
        <w:rPr>
          <w:lang w:val="es-CO"/>
        </w:rPr>
        <w:t xml:space="preserve">1. </w:t>
      </w:r>
      <w:r w:rsidR="0035552C">
        <w:rPr>
          <w:lang w:val="es-CO"/>
        </w:rPr>
        <w:t>ERROR IMPORTANDOS SERIES DE DATOS DE HIETOGRAMAS EN HEC-DSS</w:t>
      </w:r>
      <w:bookmarkEnd w:id="1"/>
    </w:p>
    <w:p w14:paraId="56FAA82F" w14:textId="77777777" w:rsidR="009D7836" w:rsidRDefault="009D7836" w:rsidP="00AC19B5">
      <w:pPr>
        <w:rPr>
          <w:lang w:val="es-CO"/>
        </w:rPr>
      </w:pPr>
    </w:p>
    <w:p w14:paraId="6913081C" w14:textId="77777777" w:rsidR="0035552C" w:rsidRDefault="0035552C" w:rsidP="00045E3B">
      <w:pPr>
        <w:rPr>
          <w:lang w:val="es-CO"/>
        </w:rPr>
      </w:pPr>
      <w:r w:rsidRPr="0035552C">
        <w:rPr>
          <w:u w:val="single"/>
          <w:lang w:val="es-CO"/>
        </w:rPr>
        <w:t>Pregunta</w:t>
      </w:r>
      <w:r>
        <w:rPr>
          <w:lang w:val="es-CO"/>
        </w:rPr>
        <w:t>: C</w:t>
      </w:r>
      <w:r w:rsidRPr="0035552C">
        <w:rPr>
          <w:lang w:val="es-CO"/>
        </w:rPr>
        <w:t>uando ajustamos los hietogramas con los factores de atenuación,</w:t>
      </w:r>
      <w:r>
        <w:rPr>
          <w:lang w:val="es-CO"/>
        </w:rPr>
        <w:t xml:space="preserve"> </w:t>
      </w:r>
      <w:r w:rsidRPr="0035552C">
        <w:rPr>
          <w:lang w:val="es-CO"/>
        </w:rPr>
        <w:t>no nos funciona la importación en HEC-DSS, solo los archivos sin editar que usted nos dio sirven, cuando los ajustamos nos sale como la imagen siguiente:</w:t>
      </w:r>
    </w:p>
    <w:p w14:paraId="1A2B0FBD" w14:textId="77777777" w:rsidR="0035552C" w:rsidRDefault="0035552C" w:rsidP="0035552C">
      <w:pPr>
        <w:ind w:left="284"/>
        <w:rPr>
          <w:lang w:val="es-CO"/>
        </w:rPr>
      </w:pPr>
    </w:p>
    <w:p w14:paraId="010778EA" w14:textId="77777777" w:rsidR="0035552C" w:rsidRDefault="0035552C" w:rsidP="008515AA">
      <w:pPr>
        <w:ind w:left="284"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4DD59C58" wp14:editId="16DBAC5F">
            <wp:extent cx="3914775" cy="3038475"/>
            <wp:effectExtent l="0" t="0" r="9525" b="9525"/>
            <wp:docPr id="1" name="img357607" descr="cid:f1492a13-4c4d-4400-86bf-17cb7d30a31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57607" descr="cid:f1492a13-4c4d-4400-86bf-17cb7d30a31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65C7" w14:textId="77777777" w:rsidR="0035552C" w:rsidRPr="0035552C" w:rsidRDefault="0035552C" w:rsidP="0035552C">
      <w:pPr>
        <w:ind w:left="284"/>
        <w:rPr>
          <w:lang w:val="es-CO"/>
        </w:rPr>
      </w:pPr>
    </w:p>
    <w:p w14:paraId="6E6B42AE" w14:textId="77777777" w:rsidR="005F5CF0" w:rsidRDefault="0035552C" w:rsidP="0035552C">
      <w:pPr>
        <w:ind w:left="284"/>
        <w:rPr>
          <w:lang w:val="es-CO"/>
        </w:rPr>
      </w:pPr>
      <w:r w:rsidRPr="0035552C">
        <w:rPr>
          <w:lang w:val="es-CO"/>
        </w:rPr>
        <w:t>También se muestra una alerta en Excel cuando se guarda el archivo diciendo que se puede cambiar las condiciones del archivo delimitado por comas</w:t>
      </w:r>
      <w:r>
        <w:rPr>
          <w:lang w:val="es-CO"/>
        </w:rPr>
        <w:t>.</w:t>
      </w:r>
    </w:p>
    <w:p w14:paraId="23EA0C2E" w14:textId="77777777" w:rsidR="00045E3B" w:rsidRDefault="00045E3B">
      <w:pPr>
        <w:jc w:val="left"/>
        <w:rPr>
          <w:lang w:val="es-CO"/>
        </w:rPr>
      </w:pPr>
      <w:r>
        <w:rPr>
          <w:lang w:val="es-CO"/>
        </w:rPr>
        <w:br w:type="page"/>
      </w:r>
    </w:p>
    <w:p w14:paraId="64E1FF6D" w14:textId="77777777" w:rsidR="0035552C" w:rsidRPr="00045E3B" w:rsidRDefault="0035552C" w:rsidP="00045E3B">
      <w:pPr>
        <w:rPr>
          <w:u w:val="single"/>
          <w:lang w:val="es-CO"/>
        </w:rPr>
      </w:pPr>
      <w:r w:rsidRPr="00045E3B">
        <w:rPr>
          <w:u w:val="single"/>
          <w:lang w:val="es-CO"/>
        </w:rPr>
        <w:lastRenderedPageBreak/>
        <w:t xml:space="preserve">Respuesta: </w:t>
      </w:r>
    </w:p>
    <w:p w14:paraId="4D10D3B6" w14:textId="77777777" w:rsidR="0035552C" w:rsidRDefault="0035552C" w:rsidP="009D7836">
      <w:pPr>
        <w:ind w:left="284"/>
        <w:rPr>
          <w:lang w:val="es-CO"/>
        </w:rPr>
      </w:pPr>
    </w:p>
    <w:p w14:paraId="1996C22A" w14:textId="77777777" w:rsidR="0035552C" w:rsidRPr="0035552C" w:rsidRDefault="0035552C" w:rsidP="00045E3B">
      <w:pPr>
        <w:rPr>
          <w:lang w:val="es-CO"/>
        </w:rPr>
      </w:pPr>
      <w:r w:rsidRPr="0035552C">
        <w:rPr>
          <w:lang w:val="es-CO"/>
        </w:rPr>
        <w:t>Este problema de importación se debe a que al guardar el archive se ha modificado el formato de las fechas y horas. Para solucionar este problema se deben estableces los formatos de la siguiente forma:</w:t>
      </w:r>
    </w:p>
    <w:p w14:paraId="47A37EF4" w14:textId="77777777" w:rsidR="0035552C" w:rsidRPr="0035552C" w:rsidRDefault="0035552C" w:rsidP="0035552C">
      <w:pPr>
        <w:ind w:left="284"/>
        <w:rPr>
          <w:lang w:val="es-CO"/>
        </w:rPr>
      </w:pPr>
    </w:p>
    <w:p w14:paraId="664A2B3C" w14:textId="77777777" w:rsidR="0035552C" w:rsidRPr="00045E3B" w:rsidRDefault="0035552C" w:rsidP="00045E3B">
      <w:pPr>
        <w:pStyle w:val="ListParagraph"/>
        <w:numPr>
          <w:ilvl w:val="0"/>
          <w:numId w:val="43"/>
        </w:numPr>
        <w:rPr>
          <w:lang w:val="es-CO"/>
        </w:rPr>
      </w:pPr>
      <w:r w:rsidRPr="00045E3B">
        <w:rPr>
          <w:lang w:val="es-CO"/>
        </w:rPr>
        <w:t>Fechas: Número de día con dígito cero de relleno a la izquierda para días inferiores a 10, mes usando las 3 primeras letras de la palabra del idioma inglés y año en formato de 4 dígitos: Ejemplo: 01Jan2018</w:t>
      </w:r>
    </w:p>
    <w:p w14:paraId="46697968" w14:textId="77777777" w:rsidR="0035552C" w:rsidRPr="0035552C" w:rsidRDefault="0035552C" w:rsidP="0035552C">
      <w:pPr>
        <w:ind w:left="284"/>
        <w:rPr>
          <w:lang w:val="es-CO"/>
        </w:rPr>
      </w:pPr>
    </w:p>
    <w:p w14:paraId="5763781A" w14:textId="77777777" w:rsidR="0035552C" w:rsidRPr="00045E3B" w:rsidRDefault="0035552C" w:rsidP="00045E3B">
      <w:pPr>
        <w:pStyle w:val="ListParagraph"/>
        <w:numPr>
          <w:ilvl w:val="0"/>
          <w:numId w:val="43"/>
        </w:numPr>
        <w:rPr>
          <w:lang w:val="es-CO"/>
        </w:rPr>
      </w:pPr>
      <w:r w:rsidRPr="00045E3B">
        <w:rPr>
          <w:lang w:val="es-CO"/>
        </w:rPr>
        <w:t>Horas: Horas en formato de 24 horas con digito de relleno cero a la izquierda para horas inferiores a 12, minutos en cadena de dos dígitos rellenando con cero a la izquierda para días inferiores a 10. Ejemplo: 08:35</w:t>
      </w:r>
    </w:p>
    <w:p w14:paraId="1E0357D0" w14:textId="77777777" w:rsidR="0035552C" w:rsidRPr="0035552C" w:rsidRDefault="0035552C" w:rsidP="0035552C">
      <w:pPr>
        <w:ind w:left="284"/>
        <w:rPr>
          <w:lang w:val="es-CO"/>
        </w:rPr>
      </w:pPr>
    </w:p>
    <w:p w14:paraId="014C7C4A" w14:textId="77777777" w:rsidR="0035552C" w:rsidRPr="00045E3B" w:rsidRDefault="0035552C" w:rsidP="00045E3B">
      <w:pPr>
        <w:pStyle w:val="ListParagraph"/>
        <w:numPr>
          <w:ilvl w:val="0"/>
          <w:numId w:val="43"/>
        </w:numPr>
        <w:rPr>
          <w:lang w:val="es-CO"/>
        </w:rPr>
      </w:pPr>
      <w:r w:rsidRPr="00045E3B">
        <w:rPr>
          <w:lang w:val="es-CO"/>
        </w:rPr>
        <w:t>Verificaciones adicionales: En la configuración regional del sistema operativo se pueden establecer estos formatos de fecha y hora y adicionalmente el separador de listas deberá establecerse usando la coma (,) para que la exportación de los archivos .</w:t>
      </w:r>
      <w:proofErr w:type="spellStart"/>
      <w:r w:rsidRPr="00045E3B">
        <w:rPr>
          <w:lang w:val="es-CO"/>
        </w:rPr>
        <w:t>csv</w:t>
      </w:r>
      <w:proofErr w:type="spellEnd"/>
      <w:r w:rsidRPr="00045E3B">
        <w:rPr>
          <w:lang w:val="es-CO"/>
        </w:rPr>
        <w:t xml:space="preserve"> sea correcta.</w:t>
      </w:r>
    </w:p>
    <w:p w14:paraId="6E48DF6C" w14:textId="77777777" w:rsidR="0035552C" w:rsidRPr="0035552C" w:rsidRDefault="0035552C" w:rsidP="0035552C">
      <w:pPr>
        <w:ind w:left="284"/>
        <w:rPr>
          <w:lang w:val="es-CO"/>
        </w:rPr>
      </w:pPr>
    </w:p>
    <w:p w14:paraId="7CB02971" w14:textId="77777777" w:rsidR="0035552C" w:rsidRPr="00045E3B" w:rsidRDefault="0035552C" w:rsidP="00045E3B">
      <w:pPr>
        <w:pStyle w:val="ListParagraph"/>
        <w:numPr>
          <w:ilvl w:val="0"/>
          <w:numId w:val="43"/>
        </w:numPr>
        <w:rPr>
          <w:lang w:val="es-CO"/>
        </w:rPr>
      </w:pPr>
      <w:r w:rsidRPr="00045E3B">
        <w:rPr>
          <w:lang w:val="es-CO"/>
        </w:rPr>
        <w:t>Antes de importar siempre abrir el archivo .</w:t>
      </w:r>
      <w:proofErr w:type="spellStart"/>
      <w:r w:rsidRPr="00045E3B">
        <w:rPr>
          <w:lang w:val="es-CO"/>
        </w:rPr>
        <w:t>csv</w:t>
      </w:r>
      <w:proofErr w:type="spellEnd"/>
      <w:r w:rsidRPr="00045E3B">
        <w:rPr>
          <w:lang w:val="es-CO"/>
        </w:rPr>
        <w:t xml:space="preserve"> desde el editor de notas Notepad++ y verificar que la configuración de separadores, decimales y formatos de horas y fechas sea correcta.</w:t>
      </w:r>
    </w:p>
    <w:p w14:paraId="0D32DF7F" w14:textId="77777777" w:rsidR="0035552C" w:rsidRPr="0035552C" w:rsidRDefault="0035552C" w:rsidP="0035552C">
      <w:pPr>
        <w:ind w:left="284"/>
        <w:rPr>
          <w:lang w:val="es-CO"/>
        </w:rPr>
      </w:pPr>
    </w:p>
    <w:p w14:paraId="73B4BFF5" w14:textId="77777777" w:rsidR="0035552C" w:rsidRPr="0035552C" w:rsidRDefault="0035552C" w:rsidP="0035552C">
      <w:pPr>
        <w:ind w:left="284"/>
        <w:rPr>
          <w:lang w:val="es-CO"/>
        </w:rPr>
      </w:pPr>
      <w:r w:rsidRPr="0035552C">
        <w:rPr>
          <w:lang w:val="es-CO"/>
        </w:rPr>
        <w:t>Ejemplo:</w:t>
      </w:r>
    </w:p>
    <w:p w14:paraId="78351C60" w14:textId="77777777" w:rsidR="0035552C" w:rsidRDefault="0035552C" w:rsidP="0035552C">
      <w:pPr>
        <w:ind w:left="284"/>
        <w:rPr>
          <w:lang w:val="es-CO"/>
        </w:rPr>
      </w:pPr>
      <w:r>
        <w:rPr>
          <w:noProof/>
        </w:rPr>
        <w:drawing>
          <wp:inline distT="0" distB="0" distL="0" distR="0" wp14:anchorId="0470682C" wp14:editId="6759012D">
            <wp:extent cx="5838825" cy="3419475"/>
            <wp:effectExtent l="0" t="0" r="9525" b="9525"/>
            <wp:docPr id="9" name="Imagen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912D" w14:textId="77777777" w:rsidR="0035552C" w:rsidRDefault="0035552C" w:rsidP="0035552C">
      <w:pPr>
        <w:ind w:left="284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5C8F0718" wp14:editId="76100533">
            <wp:extent cx="3419475" cy="2266950"/>
            <wp:effectExtent l="0" t="0" r="9525" b="0"/>
            <wp:docPr id="2" name="Imagen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5E3B">
        <w:rPr>
          <w:lang w:val="es-CO"/>
        </w:rPr>
        <w:t xml:space="preserve"> </w:t>
      </w:r>
      <w:r>
        <w:rPr>
          <w:noProof/>
        </w:rPr>
        <w:drawing>
          <wp:inline distT="0" distB="0" distL="0" distR="0" wp14:anchorId="5FA45B6E" wp14:editId="3F546600">
            <wp:extent cx="2038350" cy="1009116"/>
            <wp:effectExtent l="0" t="0" r="0" b="635"/>
            <wp:docPr id="10" name="Imagen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380" cy="1018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4065" w14:textId="77777777" w:rsidR="0035552C" w:rsidRDefault="0035552C" w:rsidP="0035552C">
      <w:pPr>
        <w:ind w:left="284"/>
        <w:rPr>
          <w:lang w:val="es-CO"/>
        </w:rPr>
      </w:pPr>
    </w:p>
    <w:p w14:paraId="21071C63" w14:textId="77777777" w:rsidR="0035552C" w:rsidRPr="0035552C" w:rsidRDefault="0035552C" w:rsidP="0035552C">
      <w:pPr>
        <w:ind w:left="284"/>
        <w:rPr>
          <w:lang w:val="es-CO"/>
        </w:rPr>
      </w:pPr>
    </w:p>
    <w:p w14:paraId="28D8D690" w14:textId="77777777" w:rsidR="0035552C" w:rsidRPr="0035552C" w:rsidRDefault="0035552C" w:rsidP="0035552C">
      <w:pPr>
        <w:ind w:left="284"/>
        <w:rPr>
          <w:lang w:val="es-CO"/>
        </w:rPr>
      </w:pPr>
    </w:p>
    <w:p w14:paraId="21AC16F3" w14:textId="77777777" w:rsidR="0035552C" w:rsidRPr="0035552C" w:rsidRDefault="0035552C" w:rsidP="0035552C">
      <w:pPr>
        <w:ind w:left="284"/>
        <w:rPr>
          <w:lang w:val="es-CO"/>
        </w:rPr>
      </w:pPr>
      <w:r w:rsidRPr="0035552C">
        <w:rPr>
          <w:lang w:val="es-CO"/>
        </w:rPr>
        <w:t xml:space="preserve"> </w:t>
      </w:r>
    </w:p>
    <w:p w14:paraId="713EA80D" w14:textId="510D6E31" w:rsidR="00583CA3" w:rsidRDefault="00583CA3" w:rsidP="00583CA3">
      <w:pPr>
        <w:pStyle w:val="Heading1"/>
        <w:rPr>
          <w:lang w:val="es-CO"/>
        </w:rPr>
      </w:pPr>
      <w:bookmarkStart w:id="2" w:name="_Toc524598752"/>
      <w:r>
        <w:rPr>
          <w:lang w:val="es-CO"/>
        </w:rPr>
        <w:t>2. CUAL ES LA FORMA CORRECTA DE TRAZAR SECCIONES TRANVERSALES DE MUESTREO</w:t>
      </w:r>
      <w:bookmarkEnd w:id="2"/>
    </w:p>
    <w:p w14:paraId="0BC1FFA6" w14:textId="77777777" w:rsidR="00583CA3" w:rsidRDefault="00583CA3" w:rsidP="00583CA3">
      <w:pPr>
        <w:rPr>
          <w:lang w:val="es-CO"/>
        </w:rPr>
      </w:pPr>
    </w:p>
    <w:p w14:paraId="2C793FC6" w14:textId="64FD04A5" w:rsidR="00583CA3" w:rsidRDefault="00583CA3" w:rsidP="00583CA3">
      <w:pPr>
        <w:rPr>
          <w:lang w:val="es-CO"/>
        </w:rPr>
      </w:pPr>
      <w:r w:rsidRPr="0035552C">
        <w:rPr>
          <w:u w:val="single"/>
          <w:lang w:val="es-CO"/>
        </w:rPr>
        <w:t>Pregunta</w:t>
      </w:r>
      <w:r>
        <w:rPr>
          <w:lang w:val="es-CO"/>
        </w:rPr>
        <w:t>: Como puedo trazar secciones transversales adecuadas para el muestreo de los cauces naturales y para el estudio del nuevo corredor de realineamiento</w:t>
      </w:r>
      <w:r w:rsidRPr="0035552C">
        <w:rPr>
          <w:lang w:val="es-CO"/>
        </w:rPr>
        <w:t>:</w:t>
      </w:r>
    </w:p>
    <w:p w14:paraId="429058CF" w14:textId="77777777" w:rsidR="00583CA3" w:rsidRDefault="00583CA3" w:rsidP="00583CA3">
      <w:pPr>
        <w:ind w:left="284"/>
        <w:rPr>
          <w:lang w:val="es-CO"/>
        </w:rPr>
      </w:pPr>
    </w:p>
    <w:p w14:paraId="5B7A43FE" w14:textId="561947C9" w:rsidR="00583CA3" w:rsidRPr="00583CA3" w:rsidRDefault="00583CA3" w:rsidP="00583CA3">
      <w:pPr>
        <w:rPr>
          <w:lang w:val="es-CO"/>
        </w:rPr>
      </w:pPr>
      <w:r w:rsidRPr="00045E3B">
        <w:rPr>
          <w:u w:val="single"/>
          <w:lang w:val="es-CO"/>
        </w:rPr>
        <w:t xml:space="preserve">Respuesta: </w:t>
      </w:r>
      <w:r w:rsidRPr="00583CA3">
        <w:rPr>
          <w:lang w:val="es-CO"/>
        </w:rPr>
        <w:t>Para el correcto trazado de las secciones transversales de muestreo seguir estas indicaciones.</w:t>
      </w:r>
    </w:p>
    <w:p w14:paraId="7C8F6046" w14:textId="77777777" w:rsidR="00583CA3" w:rsidRPr="00583CA3" w:rsidRDefault="00583CA3" w:rsidP="00583CA3">
      <w:pPr>
        <w:rPr>
          <w:lang w:val="es-CO"/>
        </w:rPr>
      </w:pPr>
    </w:p>
    <w:p w14:paraId="236D5AC9" w14:textId="77777777" w:rsidR="00583CA3" w:rsidRPr="00583CA3" w:rsidRDefault="00583CA3" w:rsidP="00583CA3">
      <w:pPr>
        <w:rPr>
          <w:lang w:val="es-CO"/>
        </w:rPr>
      </w:pPr>
      <w:r w:rsidRPr="00583CA3">
        <w:rPr>
          <w:lang w:val="es-CO"/>
        </w:rPr>
        <w:t>Para los cauces naturales:</w:t>
      </w:r>
    </w:p>
    <w:p w14:paraId="3540A684" w14:textId="7715E19B" w:rsidR="00583CA3" w:rsidRPr="00583CA3" w:rsidRDefault="00583CA3" w:rsidP="00583CA3">
      <w:pPr>
        <w:pStyle w:val="ListParagraph"/>
        <w:numPr>
          <w:ilvl w:val="0"/>
          <w:numId w:val="44"/>
        </w:numPr>
        <w:ind w:left="720"/>
        <w:rPr>
          <w:lang w:val="es-CO"/>
        </w:rPr>
      </w:pPr>
      <w:r w:rsidRPr="00583CA3">
        <w:rPr>
          <w:lang w:val="es-CO"/>
        </w:rPr>
        <w:t>En la zona central del cauce entre bancas, trazar siempre perpendicularmente al eje del río.</w:t>
      </w:r>
    </w:p>
    <w:p w14:paraId="0C40D319" w14:textId="4A749F73" w:rsidR="00583CA3" w:rsidRPr="00583CA3" w:rsidRDefault="00583CA3" w:rsidP="00583CA3">
      <w:pPr>
        <w:pStyle w:val="ListParagraph"/>
        <w:numPr>
          <w:ilvl w:val="0"/>
          <w:numId w:val="44"/>
        </w:numPr>
        <w:ind w:left="720"/>
        <w:rPr>
          <w:lang w:val="es-CO"/>
        </w:rPr>
      </w:pPr>
      <w:r w:rsidRPr="00583CA3">
        <w:rPr>
          <w:lang w:val="es-CO"/>
        </w:rPr>
        <w:t>Tratar de mantener siempre el mismo ancho de corredor. Imaginariamente trazar un corredor que describa el valle de cada tramo y extender las líneas de muestreo hasta esa franja imaginaria.</w:t>
      </w:r>
    </w:p>
    <w:p w14:paraId="2DEF21F3" w14:textId="5BCBE9F5" w:rsidR="00583CA3" w:rsidRPr="00583CA3" w:rsidRDefault="00583CA3" w:rsidP="00583CA3">
      <w:pPr>
        <w:pStyle w:val="ListParagraph"/>
        <w:numPr>
          <w:ilvl w:val="0"/>
          <w:numId w:val="44"/>
        </w:numPr>
        <w:ind w:left="720"/>
        <w:rPr>
          <w:lang w:val="es-CO"/>
        </w:rPr>
      </w:pPr>
      <w:r w:rsidRPr="00583CA3">
        <w:rPr>
          <w:lang w:val="es-CO"/>
        </w:rPr>
        <w:t>No realizar muestreo en cauces naturales laterales entre la intersección con el eje de valle propuesto y el cauce natural principal a reemplazar.</w:t>
      </w:r>
    </w:p>
    <w:p w14:paraId="49F64623" w14:textId="56FA2EA0" w:rsidR="00583CA3" w:rsidRPr="00583CA3" w:rsidRDefault="00583CA3" w:rsidP="00583CA3">
      <w:pPr>
        <w:pStyle w:val="ListParagraph"/>
        <w:numPr>
          <w:ilvl w:val="0"/>
          <w:numId w:val="44"/>
        </w:numPr>
        <w:ind w:left="720"/>
        <w:rPr>
          <w:lang w:val="es-CO"/>
        </w:rPr>
      </w:pPr>
      <w:r w:rsidRPr="00583CA3">
        <w:rPr>
          <w:lang w:val="es-CO"/>
        </w:rPr>
        <w:t>En zonas de meandros u ondas sinuosas, tratar de muestrear el punto central de la onda.</w:t>
      </w:r>
    </w:p>
    <w:p w14:paraId="07ED84E9" w14:textId="3F095D3F" w:rsidR="00583CA3" w:rsidRPr="00583CA3" w:rsidRDefault="00583CA3" w:rsidP="00583CA3">
      <w:pPr>
        <w:pStyle w:val="ListParagraph"/>
        <w:numPr>
          <w:ilvl w:val="0"/>
          <w:numId w:val="44"/>
        </w:numPr>
        <w:ind w:left="720"/>
        <w:rPr>
          <w:lang w:val="es-CO"/>
        </w:rPr>
      </w:pPr>
      <w:r w:rsidRPr="00583CA3">
        <w:rPr>
          <w:lang w:val="es-CO"/>
        </w:rPr>
        <w:t>Imaginariamente trazar el desplazamiento de las ondas de creciente sobre cada tramo y tratar de que el muestreo de secciones siga este patrón en las zonas de valle.</w:t>
      </w:r>
    </w:p>
    <w:p w14:paraId="3E108A1A" w14:textId="77777777" w:rsidR="00583CA3" w:rsidRPr="00583CA3" w:rsidRDefault="00583CA3" w:rsidP="00583CA3">
      <w:pPr>
        <w:rPr>
          <w:lang w:val="es-CO"/>
        </w:rPr>
      </w:pPr>
    </w:p>
    <w:p w14:paraId="1B8EEEC6" w14:textId="77777777" w:rsidR="00583CA3" w:rsidRPr="00583CA3" w:rsidRDefault="00583CA3" w:rsidP="00583CA3">
      <w:pPr>
        <w:rPr>
          <w:lang w:val="es-CO"/>
        </w:rPr>
      </w:pPr>
      <w:r w:rsidRPr="00583CA3">
        <w:rPr>
          <w:lang w:val="es-CO"/>
        </w:rPr>
        <w:t>Para el nuevo valle suavizado</w:t>
      </w:r>
    </w:p>
    <w:p w14:paraId="556AE7E9" w14:textId="5F88201A" w:rsidR="00583CA3" w:rsidRPr="00583CA3" w:rsidRDefault="00583CA3" w:rsidP="00583CA3">
      <w:pPr>
        <w:pStyle w:val="ListParagraph"/>
        <w:numPr>
          <w:ilvl w:val="0"/>
          <w:numId w:val="45"/>
        </w:numPr>
        <w:rPr>
          <w:lang w:val="es-CO"/>
        </w:rPr>
      </w:pPr>
      <w:r w:rsidRPr="00583CA3">
        <w:rPr>
          <w:lang w:val="es-CO"/>
        </w:rPr>
        <w:t>Tratar en lo posible de mantener siempre el mismo ancho de muestreo.</w:t>
      </w:r>
    </w:p>
    <w:p w14:paraId="014FC884" w14:textId="511EC1A0" w:rsidR="00583CA3" w:rsidRPr="00583CA3" w:rsidRDefault="00583CA3" w:rsidP="00583CA3">
      <w:pPr>
        <w:pStyle w:val="ListParagraph"/>
        <w:numPr>
          <w:ilvl w:val="0"/>
          <w:numId w:val="45"/>
        </w:numPr>
        <w:rPr>
          <w:lang w:val="es-CO"/>
        </w:rPr>
      </w:pPr>
      <w:r w:rsidRPr="00583CA3">
        <w:rPr>
          <w:lang w:val="es-CO"/>
        </w:rPr>
        <w:t>Para la localización de las bancas, realizar paralelas al eje aproximadamente a la mitad del ancho de valle máximo disponible. Esto permitirá en el perfil analizado, verificar si mayoritariamente el corredor propuesto estará en corte, relleno o ambos.</w:t>
      </w:r>
    </w:p>
    <w:p w14:paraId="6CCC0E85" w14:textId="77777777" w:rsidR="00583CA3" w:rsidRPr="00583CA3" w:rsidRDefault="00583CA3" w:rsidP="00583CA3">
      <w:pPr>
        <w:rPr>
          <w:lang w:val="es-CO"/>
        </w:rPr>
      </w:pPr>
    </w:p>
    <w:p w14:paraId="61F92A70" w14:textId="6B5608B7" w:rsidR="0035552C" w:rsidRPr="00583CA3" w:rsidRDefault="00583CA3" w:rsidP="00583CA3">
      <w:pPr>
        <w:rPr>
          <w:lang w:val="es-AR"/>
        </w:rPr>
      </w:pPr>
      <w:r w:rsidRPr="00583CA3">
        <w:rPr>
          <w:lang w:val="es-CO"/>
        </w:rPr>
        <w:t>Utilizar como guía las secciones transversales utilizadas en clase.</w:t>
      </w:r>
    </w:p>
    <w:p w14:paraId="2EDDF370" w14:textId="77777777" w:rsidR="0035552C" w:rsidRPr="0035552C" w:rsidRDefault="0035552C" w:rsidP="00583CA3">
      <w:pPr>
        <w:rPr>
          <w:lang w:val="es-CO"/>
        </w:rPr>
      </w:pPr>
      <w:r w:rsidRPr="0035552C">
        <w:rPr>
          <w:lang w:val="es-CO"/>
        </w:rPr>
        <w:t xml:space="preserve"> </w:t>
      </w:r>
    </w:p>
    <w:p w14:paraId="13D0E6FB" w14:textId="77777777" w:rsidR="0035552C" w:rsidRPr="0035552C" w:rsidRDefault="0035552C" w:rsidP="0035552C">
      <w:pPr>
        <w:ind w:left="284"/>
        <w:rPr>
          <w:lang w:val="es-CO"/>
        </w:rPr>
      </w:pPr>
    </w:p>
    <w:p w14:paraId="5039F61C" w14:textId="77777777" w:rsidR="0035552C" w:rsidRPr="0035552C" w:rsidRDefault="0035552C" w:rsidP="0035552C">
      <w:pPr>
        <w:ind w:left="284"/>
        <w:rPr>
          <w:lang w:val="es-CO"/>
        </w:rPr>
      </w:pPr>
      <w:r w:rsidRPr="0035552C">
        <w:rPr>
          <w:lang w:val="es-CO"/>
        </w:rPr>
        <w:t xml:space="preserve"> </w:t>
      </w:r>
    </w:p>
    <w:p w14:paraId="5AA38296" w14:textId="77777777" w:rsidR="0035552C" w:rsidRDefault="0035552C" w:rsidP="009D7836">
      <w:pPr>
        <w:ind w:left="284"/>
        <w:rPr>
          <w:lang w:val="es-CO"/>
        </w:rPr>
      </w:pPr>
    </w:p>
    <w:sectPr w:rsidR="0035552C" w:rsidSect="008515AA">
      <w:headerReference w:type="default" r:id="rId12"/>
      <w:footerReference w:type="even" r:id="rId13"/>
      <w:footerReference w:type="default" r:id="rId14"/>
      <w:pgSz w:w="12240" w:h="15840" w:code="1"/>
      <w:pgMar w:top="1418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EBB4B" w14:textId="77777777" w:rsidR="00FC7144" w:rsidRDefault="00FC7144">
      <w:r>
        <w:separator/>
      </w:r>
      <w:r>
        <w:cr/>
      </w:r>
    </w:p>
  </w:endnote>
  <w:endnote w:type="continuationSeparator" w:id="0">
    <w:p w14:paraId="76D388C2" w14:textId="77777777" w:rsidR="00FC7144" w:rsidRDefault="00FC7144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E9ED3" w14:textId="77777777" w:rsidR="00216DD3" w:rsidRDefault="00216DD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  <w:p w14:paraId="74DFDB7E" w14:textId="77777777" w:rsidR="00216DD3" w:rsidRDefault="00216DD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8515AA" w:rsidRPr="005D5463" w14:paraId="36874D93" w14:textId="77777777" w:rsidTr="00E2177E">
      <w:trPr>
        <w:jc w:val="center"/>
      </w:trPr>
      <w:tc>
        <w:tcPr>
          <w:tcW w:w="4250" w:type="pct"/>
          <w:vAlign w:val="center"/>
        </w:tcPr>
        <w:p w14:paraId="52ECDD43" w14:textId="77777777" w:rsidR="008515AA" w:rsidRPr="005D5463" w:rsidRDefault="008515AA" w:rsidP="008515AA">
          <w:pPr>
            <w:jc w:val="left"/>
            <w:rPr>
              <w:sz w:val="12"/>
              <w:szCs w:val="12"/>
              <w:lang w:val="es-CO"/>
            </w:rPr>
          </w:pPr>
          <w:r w:rsidRPr="00CA1222">
            <w:rPr>
              <w:sz w:val="12"/>
              <w:szCs w:val="12"/>
              <w:lang w:val="es-CO"/>
            </w:rPr>
            <w:t>Programación periodo académico</w:t>
          </w:r>
        </w:p>
      </w:tc>
      <w:tc>
        <w:tcPr>
          <w:tcW w:w="750" w:type="pct"/>
          <w:vAlign w:val="center"/>
        </w:tcPr>
        <w:p w14:paraId="63F12E3A" w14:textId="77777777" w:rsidR="008515AA" w:rsidRPr="005D5463" w:rsidRDefault="008515AA" w:rsidP="008515AA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1BDEB854" w14:textId="3A7727BB" w:rsidR="00216DD3" w:rsidRPr="008515AA" w:rsidRDefault="00216DD3" w:rsidP="008515AA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4ADD0" w14:textId="77777777" w:rsidR="00FC7144" w:rsidRDefault="00FC7144">
      <w:r>
        <w:separator/>
      </w:r>
      <w:r>
        <w:cr/>
      </w:r>
    </w:p>
  </w:footnote>
  <w:footnote w:type="continuationSeparator" w:id="0">
    <w:p w14:paraId="4B6FE63E" w14:textId="77777777" w:rsidR="00FC7144" w:rsidRDefault="00FC7144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8515AA" w:rsidRPr="0020189F" w14:paraId="454B143F" w14:textId="77777777" w:rsidTr="00E2177E">
      <w:trPr>
        <w:jc w:val="center"/>
      </w:trPr>
      <w:tc>
        <w:tcPr>
          <w:tcW w:w="995" w:type="pct"/>
          <w:vAlign w:val="center"/>
        </w:tcPr>
        <w:p w14:paraId="1C86BA27" w14:textId="592C8278" w:rsidR="008515AA" w:rsidRPr="005D5463" w:rsidRDefault="008515AA" w:rsidP="008515AA">
          <w:pPr>
            <w:jc w:val="left"/>
            <w:rPr>
              <w:sz w:val="12"/>
              <w:szCs w:val="12"/>
              <w:lang w:val="es-CO"/>
            </w:rPr>
          </w:pPr>
          <w:bookmarkStart w:id="3" w:name="_Hlk534720586"/>
          <w:bookmarkStart w:id="4" w:name="_Hlk534720587"/>
        </w:p>
      </w:tc>
      <w:tc>
        <w:tcPr>
          <w:tcW w:w="500" w:type="pct"/>
          <w:vAlign w:val="center"/>
        </w:tcPr>
        <w:p w14:paraId="77A033F8" w14:textId="77777777" w:rsidR="008515AA" w:rsidRPr="005D5463" w:rsidRDefault="008515AA" w:rsidP="008515AA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0" w:type="pct"/>
          <w:vAlign w:val="center"/>
        </w:tcPr>
        <w:p w14:paraId="57F6AE13" w14:textId="592E4640" w:rsidR="008515AA" w:rsidRDefault="008515AA" w:rsidP="008515AA">
          <w:pPr>
            <w:jc w:val="right"/>
            <w:rPr>
              <w:sz w:val="12"/>
              <w:szCs w:val="12"/>
              <w:lang w:val="es-CO"/>
            </w:rPr>
          </w:pPr>
          <w:r w:rsidRPr="002E4DFD">
            <w:rPr>
              <w:sz w:val="12"/>
              <w:szCs w:val="12"/>
              <w:lang w:val="es-CO"/>
            </w:rPr>
            <w:t xml:space="preserve">Herramientas </w:t>
          </w:r>
          <w:r>
            <w:rPr>
              <w:sz w:val="12"/>
              <w:szCs w:val="12"/>
              <w:lang w:val="es-CO"/>
            </w:rPr>
            <w:t>c</w:t>
          </w:r>
          <w:r w:rsidRPr="002E4DFD">
            <w:rPr>
              <w:sz w:val="12"/>
              <w:szCs w:val="12"/>
              <w:lang w:val="es-CO"/>
            </w:rPr>
            <w:t xml:space="preserve">omputacionales </w:t>
          </w:r>
          <w:r>
            <w:rPr>
              <w:sz w:val="12"/>
              <w:szCs w:val="12"/>
              <w:lang w:val="es-CO"/>
            </w:rPr>
            <w:t>p</w:t>
          </w:r>
          <w:r w:rsidRPr="002E4DFD">
            <w:rPr>
              <w:sz w:val="12"/>
              <w:szCs w:val="12"/>
              <w:lang w:val="es-CO"/>
            </w:rPr>
            <w:t xml:space="preserve">ara </w:t>
          </w:r>
          <w:r>
            <w:rPr>
              <w:sz w:val="12"/>
              <w:szCs w:val="12"/>
              <w:lang w:val="es-CO"/>
            </w:rPr>
            <w:t>e</w:t>
          </w:r>
          <w:r w:rsidRPr="002E4DFD">
            <w:rPr>
              <w:sz w:val="12"/>
              <w:szCs w:val="12"/>
              <w:lang w:val="es-CO"/>
            </w:rPr>
            <w:t xml:space="preserve">l </w:t>
          </w:r>
          <w:r>
            <w:rPr>
              <w:sz w:val="12"/>
              <w:szCs w:val="12"/>
              <w:lang w:val="es-CO"/>
            </w:rPr>
            <w:t>d</w:t>
          </w:r>
          <w:r w:rsidRPr="002E4DFD">
            <w:rPr>
              <w:sz w:val="12"/>
              <w:szCs w:val="12"/>
              <w:lang w:val="es-CO"/>
            </w:rPr>
            <w:t xml:space="preserve">iseño </w:t>
          </w:r>
          <w:r>
            <w:rPr>
              <w:sz w:val="12"/>
              <w:szCs w:val="12"/>
              <w:lang w:val="es-CO"/>
            </w:rPr>
            <w:t>y</w:t>
          </w:r>
          <w:r w:rsidRPr="002E4DFD">
            <w:rPr>
              <w:sz w:val="12"/>
              <w:szCs w:val="12"/>
              <w:lang w:val="es-CO"/>
            </w:rPr>
            <w:t xml:space="preserve"> </w:t>
          </w:r>
          <w:r>
            <w:rPr>
              <w:sz w:val="12"/>
              <w:szCs w:val="12"/>
              <w:lang w:val="es-CO"/>
            </w:rPr>
            <w:t>m</w:t>
          </w:r>
          <w:r w:rsidRPr="002E4DFD">
            <w:rPr>
              <w:sz w:val="12"/>
              <w:szCs w:val="12"/>
              <w:lang w:val="es-CO"/>
            </w:rPr>
            <w:t xml:space="preserve">odelación </w:t>
          </w:r>
          <w:r>
            <w:rPr>
              <w:sz w:val="12"/>
              <w:szCs w:val="12"/>
              <w:lang w:val="es-CO"/>
            </w:rPr>
            <w:t>d</w:t>
          </w:r>
          <w:r w:rsidRPr="002E4DFD">
            <w:rPr>
              <w:sz w:val="12"/>
              <w:szCs w:val="12"/>
              <w:lang w:val="es-CO"/>
            </w:rPr>
            <w:t xml:space="preserve">e </w:t>
          </w:r>
          <w:r>
            <w:rPr>
              <w:sz w:val="12"/>
              <w:szCs w:val="12"/>
              <w:lang w:val="es-CO"/>
            </w:rPr>
            <w:t>c</w:t>
          </w:r>
          <w:r w:rsidRPr="002E4DFD">
            <w:rPr>
              <w:sz w:val="12"/>
              <w:szCs w:val="12"/>
              <w:lang w:val="es-CO"/>
            </w:rPr>
            <w:t>auces</w:t>
          </w:r>
        </w:p>
        <w:p w14:paraId="5F49EB87" w14:textId="053E07B9" w:rsidR="008515AA" w:rsidRPr="0020189F" w:rsidRDefault="008515AA" w:rsidP="008515AA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 xml:space="preserve"> STYLEREF  "Heading 1"  \* MERGEFORMAT </w:instrText>
          </w:r>
          <w:r>
            <w:rPr>
              <w:sz w:val="12"/>
              <w:szCs w:val="12"/>
              <w:lang w:val="es-CO"/>
            </w:rPr>
            <w:fldChar w:fldCharType="separate"/>
          </w:r>
          <w:r>
            <w:rPr>
              <w:noProof/>
              <w:sz w:val="12"/>
              <w:szCs w:val="12"/>
              <w:lang w:val="es-CO"/>
            </w:rPr>
            <w:t>JUSTIFICACIÓN</w:t>
          </w:r>
          <w:r>
            <w:rPr>
              <w:sz w:val="12"/>
              <w:szCs w:val="12"/>
              <w:lang w:val="es-CO"/>
            </w:rPr>
            <w:fldChar w:fldCharType="end"/>
          </w:r>
        </w:p>
        <w:p w14:paraId="2D80E7D8" w14:textId="77777777" w:rsidR="008515AA" w:rsidRPr="005C2C89" w:rsidRDefault="008515AA" w:rsidP="008515AA">
          <w:pPr>
            <w:jc w:val="right"/>
            <w:rPr>
              <w:sz w:val="12"/>
              <w:szCs w:val="12"/>
              <w:lang w:val="es-CO"/>
            </w:rPr>
          </w:pPr>
          <w:r w:rsidRPr="0020189F">
            <w:rPr>
              <w:sz w:val="12"/>
              <w:szCs w:val="12"/>
              <w:lang w:val="es-CO"/>
            </w:rPr>
            <w:t>v.</w:t>
          </w:r>
          <w:r>
            <w:rPr>
              <w:sz w:val="12"/>
              <w:szCs w:val="12"/>
              <w:lang w:val="es-CO"/>
            </w:rPr>
            <w:t>20210807</w:t>
          </w:r>
        </w:p>
      </w:tc>
    </w:tr>
  </w:tbl>
  <w:bookmarkEnd w:id="3"/>
  <w:bookmarkEnd w:id="4"/>
  <w:p w14:paraId="77078D92" w14:textId="1B9620D2" w:rsidR="00216DD3" w:rsidRDefault="008515AA" w:rsidP="008515AA">
    <w:pPr>
      <w:pStyle w:val="Header"/>
    </w:pPr>
    <w:r>
      <w:rPr>
        <w:noProof/>
        <w:sz w:val="12"/>
        <w:szCs w:val="12"/>
        <w:lang w:val="es-CO"/>
      </w:rPr>
      <w:drawing>
        <wp:anchor distT="0" distB="0" distL="114300" distR="114300" simplePos="0" relativeHeight="251664384" behindDoc="0" locked="0" layoutInCell="1" allowOverlap="1" wp14:anchorId="32753309" wp14:editId="4DA3758A">
          <wp:simplePos x="0" y="0"/>
          <wp:positionH relativeFrom="page">
            <wp:align>right</wp:align>
          </wp:positionH>
          <wp:positionV relativeFrom="paragraph">
            <wp:posOffset>-576377</wp:posOffset>
          </wp:positionV>
          <wp:extent cx="679450" cy="274320"/>
          <wp:effectExtent l="0" t="0" r="6350" b="0"/>
          <wp:wrapNone/>
          <wp:docPr id="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CM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450" cy="274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968"/>
    <w:multiLevelType w:val="hybridMultilevel"/>
    <w:tmpl w:val="7D64C534"/>
    <w:lvl w:ilvl="0" w:tplc="2912FD70"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-25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-18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-10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-3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</w:abstractNum>
  <w:abstractNum w:abstractNumId="1" w15:restartNumberingAfterBreak="0">
    <w:nsid w:val="07271A34"/>
    <w:multiLevelType w:val="hybridMultilevel"/>
    <w:tmpl w:val="8020E03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C5C16"/>
    <w:multiLevelType w:val="hybridMultilevel"/>
    <w:tmpl w:val="507E6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76D7F"/>
    <w:multiLevelType w:val="hybridMultilevel"/>
    <w:tmpl w:val="BE846878"/>
    <w:lvl w:ilvl="0" w:tplc="10AE4DF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C7231"/>
    <w:multiLevelType w:val="hybridMultilevel"/>
    <w:tmpl w:val="8D66E826"/>
    <w:lvl w:ilvl="0" w:tplc="6278EFB4">
      <w:start w:val="3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27D30"/>
    <w:multiLevelType w:val="hybridMultilevel"/>
    <w:tmpl w:val="3CAE3C7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45CC0"/>
    <w:multiLevelType w:val="hybridMultilevel"/>
    <w:tmpl w:val="0A2A4D1E"/>
    <w:lvl w:ilvl="0" w:tplc="2A8810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35C36"/>
    <w:multiLevelType w:val="hybridMultilevel"/>
    <w:tmpl w:val="89286E40"/>
    <w:lvl w:ilvl="0" w:tplc="2912FD70">
      <w:numFmt w:val="bullet"/>
      <w:lvlText w:val="-"/>
      <w:lvlJc w:val="left"/>
      <w:pPr>
        <w:ind w:left="644" w:hanging="360"/>
      </w:pPr>
      <w:rPr>
        <w:rFonts w:ascii="Calibri" w:eastAsia="Times New Roman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4757AF9"/>
    <w:multiLevelType w:val="hybridMultilevel"/>
    <w:tmpl w:val="D3EC8C8A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53B2C69"/>
    <w:multiLevelType w:val="hybridMultilevel"/>
    <w:tmpl w:val="0BEA4FEC"/>
    <w:lvl w:ilvl="0" w:tplc="10AE4DF4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58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63D4F8C"/>
    <w:multiLevelType w:val="hybridMultilevel"/>
    <w:tmpl w:val="8020E03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263D3E"/>
    <w:multiLevelType w:val="multilevel"/>
    <w:tmpl w:val="6BBC8F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1DFA4980"/>
    <w:multiLevelType w:val="hybridMultilevel"/>
    <w:tmpl w:val="12BC139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D63A5"/>
    <w:multiLevelType w:val="hybridMultilevel"/>
    <w:tmpl w:val="195E90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2662C"/>
    <w:multiLevelType w:val="hybridMultilevel"/>
    <w:tmpl w:val="9258D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785523"/>
    <w:multiLevelType w:val="hybridMultilevel"/>
    <w:tmpl w:val="E3CE1C2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79647D"/>
    <w:multiLevelType w:val="hybridMultilevel"/>
    <w:tmpl w:val="39362F8C"/>
    <w:lvl w:ilvl="0" w:tplc="5C4653AE">
      <w:start w:val="1"/>
      <w:numFmt w:val="upperLetter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F432A"/>
    <w:multiLevelType w:val="hybridMultilevel"/>
    <w:tmpl w:val="62AA94B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EE3D77"/>
    <w:multiLevelType w:val="hybridMultilevel"/>
    <w:tmpl w:val="667C3B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CD1865"/>
    <w:multiLevelType w:val="hybridMultilevel"/>
    <w:tmpl w:val="0A887F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341DCD"/>
    <w:multiLevelType w:val="hybridMultilevel"/>
    <w:tmpl w:val="DE88AC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936B1"/>
    <w:multiLevelType w:val="hybridMultilevel"/>
    <w:tmpl w:val="AF3642A6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2340EA6"/>
    <w:multiLevelType w:val="hybridMultilevel"/>
    <w:tmpl w:val="77600C28"/>
    <w:lvl w:ilvl="0" w:tplc="9948F7E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F675A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3037C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3C74A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76E0D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92CBC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28054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1A14D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4A288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07389"/>
    <w:multiLevelType w:val="hybridMultilevel"/>
    <w:tmpl w:val="8D0A516E"/>
    <w:lvl w:ilvl="0" w:tplc="31888FAE">
      <w:start w:val="36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C0CA9"/>
    <w:multiLevelType w:val="hybridMultilevel"/>
    <w:tmpl w:val="45986BB4"/>
    <w:lvl w:ilvl="0" w:tplc="2A8810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7253FB"/>
    <w:multiLevelType w:val="hybridMultilevel"/>
    <w:tmpl w:val="FDE4D7B6"/>
    <w:lvl w:ilvl="0" w:tplc="58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A704061"/>
    <w:multiLevelType w:val="hybridMultilevel"/>
    <w:tmpl w:val="39362F8C"/>
    <w:lvl w:ilvl="0" w:tplc="5C4653AE">
      <w:start w:val="1"/>
      <w:numFmt w:val="upperLetter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D4145"/>
    <w:multiLevelType w:val="hybridMultilevel"/>
    <w:tmpl w:val="5C160A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F43F6"/>
    <w:multiLevelType w:val="hybridMultilevel"/>
    <w:tmpl w:val="141CDC18"/>
    <w:lvl w:ilvl="0" w:tplc="10AE4DF4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5CEF12DC"/>
    <w:multiLevelType w:val="hybridMultilevel"/>
    <w:tmpl w:val="26E8E5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63690"/>
    <w:multiLevelType w:val="hybridMultilevel"/>
    <w:tmpl w:val="02AE403E"/>
    <w:lvl w:ilvl="0" w:tplc="31888FAE">
      <w:start w:val="36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0D44A9"/>
    <w:multiLevelType w:val="hybridMultilevel"/>
    <w:tmpl w:val="3D5445A0"/>
    <w:lvl w:ilvl="0" w:tplc="0A6C409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E05D8"/>
    <w:multiLevelType w:val="hybridMultilevel"/>
    <w:tmpl w:val="AF18D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B07CE"/>
    <w:multiLevelType w:val="hybridMultilevel"/>
    <w:tmpl w:val="36B8B1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4F421F"/>
    <w:multiLevelType w:val="hybridMultilevel"/>
    <w:tmpl w:val="42C29C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B05AC4"/>
    <w:multiLevelType w:val="hybridMultilevel"/>
    <w:tmpl w:val="B0729830"/>
    <w:lvl w:ilvl="0" w:tplc="10AE4DF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6803F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F2AD8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8AA9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1E086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46D8F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F845C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B817F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C6CE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706D84"/>
    <w:multiLevelType w:val="hybridMultilevel"/>
    <w:tmpl w:val="9CC6F17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CF66AA"/>
    <w:multiLevelType w:val="hybridMultilevel"/>
    <w:tmpl w:val="BE16D2CE"/>
    <w:lvl w:ilvl="0" w:tplc="6278EFB4">
      <w:start w:val="3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0B7139"/>
    <w:multiLevelType w:val="hybridMultilevel"/>
    <w:tmpl w:val="39362F8C"/>
    <w:lvl w:ilvl="0" w:tplc="5C4653AE">
      <w:start w:val="1"/>
      <w:numFmt w:val="upperLetter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283CCA"/>
    <w:multiLevelType w:val="hybridMultilevel"/>
    <w:tmpl w:val="FB129DA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9F32555"/>
    <w:multiLevelType w:val="hybridMultilevel"/>
    <w:tmpl w:val="B540FE56"/>
    <w:lvl w:ilvl="0" w:tplc="C5BEB48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BAB02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3AFD3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14910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8A359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728A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EE8DC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EE222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D0CBD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83A3B"/>
    <w:multiLevelType w:val="hybridMultilevel"/>
    <w:tmpl w:val="436608BE"/>
    <w:lvl w:ilvl="0" w:tplc="AAC02F2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92D9E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68EE1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B2ACE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74918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04287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405ED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18141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E0499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286C8B"/>
    <w:multiLevelType w:val="hybridMultilevel"/>
    <w:tmpl w:val="59D0FC5A"/>
    <w:lvl w:ilvl="0" w:tplc="2912FD70">
      <w:numFmt w:val="bullet"/>
      <w:lvlText w:val="-"/>
      <w:lvlJc w:val="left"/>
      <w:pPr>
        <w:ind w:left="4336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50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7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2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9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6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3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96" w:hanging="360"/>
      </w:pPr>
      <w:rPr>
        <w:rFonts w:ascii="Wingdings" w:hAnsi="Wingdings" w:hint="default"/>
      </w:rPr>
    </w:lvl>
  </w:abstractNum>
  <w:abstractNum w:abstractNumId="43" w15:restartNumberingAfterBreak="0">
    <w:nsid w:val="7ED63321"/>
    <w:multiLevelType w:val="hybridMultilevel"/>
    <w:tmpl w:val="BDDE9F88"/>
    <w:lvl w:ilvl="0" w:tplc="08E0C95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364" w:hanging="360"/>
      </w:pPr>
    </w:lvl>
    <w:lvl w:ilvl="2" w:tplc="580A001B" w:tentative="1">
      <w:start w:val="1"/>
      <w:numFmt w:val="lowerRoman"/>
      <w:lvlText w:val="%3."/>
      <w:lvlJc w:val="right"/>
      <w:pPr>
        <w:ind w:left="2084" w:hanging="180"/>
      </w:pPr>
    </w:lvl>
    <w:lvl w:ilvl="3" w:tplc="580A000F" w:tentative="1">
      <w:start w:val="1"/>
      <w:numFmt w:val="decimal"/>
      <w:lvlText w:val="%4."/>
      <w:lvlJc w:val="left"/>
      <w:pPr>
        <w:ind w:left="2804" w:hanging="360"/>
      </w:pPr>
    </w:lvl>
    <w:lvl w:ilvl="4" w:tplc="580A0019" w:tentative="1">
      <w:start w:val="1"/>
      <w:numFmt w:val="lowerLetter"/>
      <w:lvlText w:val="%5."/>
      <w:lvlJc w:val="left"/>
      <w:pPr>
        <w:ind w:left="3524" w:hanging="360"/>
      </w:pPr>
    </w:lvl>
    <w:lvl w:ilvl="5" w:tplc="580A001B" w:tentative="1">
      <w:start w:val="1"/>
      <w:numFmt w:val="lowerRoman"/>
      <w:lvlText w:val="%6."/>
      <w:lvlJc w:val="right"/>
      <w:pPr>
        <w:ind w:left="4244" w:hanging="180"/>
      </w:pPr>
    </w:lvl>
    <w:lvl w:ilvl="6" w:tplc="580A000F" w:tentative="1">
      <w:start w:val="1"/>
      <w:numFmt w:val="decimal"/>
      <w:lvlText w:val="%7."/>
      <w:lvlJc w:val="left"/>
      <w:pPr>
        <w:ind w:left="4964" w:hanging="360"/>
      </w:pPr>
    </w:lvl>
    <w:lvl w:ilvl="7" w:tplc="580A0019" w:tentative="1">
      <w:start w:val="1"/>
      <w:numFmt w:val="lowerLetter"/>
      <w:lvlText w:val="%8."/>
      <w:lvlJc w:val="left"/>
      <w:pPr>
        <w:ind w:left="5684" w:hanging="360"/>
      </w:pPr>
    </w:lvl>
    <w:lvl w:ilvl="8" w:tplc="5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F163471"/>
    <w:multiLevelType w:val="hybridMultilevel"/>
    <w:tmpl w:val="D262992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15"/>
  </w:num>
  <w:num w:numId="3">
    <w:abstractNumId w:val="12"/>
  </w:num>
  <w:num w:numId="4">
    <w:abstractNumId w:val="17"/>
  </w:num>
  <w:num w:numId="5">
    <w:abstractNumId w:val="10"/>
  </w:num>
  <w:num w:numId="6">
    <w:abstractNumId w:val="13"/>
  </w:num>
  <w:num w:numId="7">
    <w:abstractNumId w:val="1"/>
  </w:num>
  <w:num w:numId="8">
    <w:abstractNumId w:val="42"/>
  </w:num>
  <w:num w:numId="9">
    <w:abstractNumId w:val="0"/>
  </w:num>
  <w:num w:numId="10">
    <w:abstractNumId w:val="11"/>
  </w:num>
  <w:num w:numId="11">
    <w:abstractNumId w:val="31"/>
  </w:num>
  <w:num w:numId="12">
    <w:abstractNumId w:val="37"/>
  </w:num>
  <w:num w:numId="13">
    <w:abstractNumId w:val="38"/>
  </w:num>
  <w:num w:numId="14">
    <w:abstractNumId w:val="36"/>
  </w:num>
  <w:num w:numId="15">
    <w:abstractNumId w:val="16"/>
  </w:num>
  <w:num w:numId="16">
    <w:abstractNumId w:val="26"/>
  </w:num>
  <w:num w:numId="17">
    <w:abstractNumId w:val="24"/>
  </w:num>
  <w:num w:numId="18">
    <w:abstractNumId w:val="4"/>
  </w:num>
  <w:num w:numId="19">
    <w:abstractNumId w:val="6"/>
  </w:num>
  <w:num w:numId="20">
    <w:abstractNumId w:val="23"/>
  </w:num>
  <w:num w:numId="21">
    <w:abstractNumId w:val="30"/>
  </w:num>
  <w:num w:numId="22">
    <w:abstractNumId w:val="2"/>
  </w:num>
  <w:num w:numId="23">
    <w:abstractNumId w:val="5"/>
  </w:num>
  <w:num w:numId="24">
    <w:abstractNumId w:val="39"/>
  </w:num>
  <w:num w:numId="25">
    <w:abstractNumId w:val="14"/>
  </w:num>
  <w:num w:numId="26">
    <w:abstractNumId w:val="34"/>
  </w:num>
  <w:num w:numId="27">
    <w:abstractNumId w:val="32"/>
  </w:num>
  <w:num w:numId="28">
    <w:abstractNumId w:val="18"/>
  </w:num>
  <w:num w:numId="29">
    <w:abstractNumId w:val="20"/>
  </w:num>
  <w:num w:numId="30">
    <w:abstractNumId w:val="29"/>
  </w:num>
  <w:num w:numId="31">
    <w:abstractNumId w:val="27"/>
  </w:num>
  <w:num w:numId="32">
    <w:abstractNumId w:val="19"/>
  </w:num>
  <w:num w:numId="33">
    <w:abstractNumId w:val="7"/>
  </w:num>
  <w:num w:numId="34">
    <w:abstractNumId w:val="35"/>
  </w:num>
  <w:num w:numId="35">
    <w:abstractNumId w:val="3"/>
  </w:num>
  <w:num w:numId="36">
    <w:abstractNumId w:val="40"/>
  </w:num>
  <w:num w:numId="37">
    <w:abstractNumId w:val="22"/>
  </w:num>
  <w:num w:numId="38">
    <w:abstractNumId w:val="41"/>
  </w:num>
  <w:num w:numId="39">
    <w:abstractNumId w:val="43"/>
  </w:num>
  <w:num w:numId="40">
    <w:abstractNumId w:val="28"/>
  </w:num>
  <w:num w:numId="41">
    <w:abstractNumId w:val="25"/>
  </w:num>
  <w:num w:numId="42">
    <w:abstractNumId w:val="9"/>
  </w:num>
  <w:num w:numId="43">
    <w:abstractNumId w:val="21"/>
  </w:num>
  <w:num w:numId="44">
    <w:abstractNumId w:val="8"/>
  </w:num>
  <w:num w:numId="45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activeWritingStyle w:appName="MSWord" w:lang="es-CO" w:vendorID="64" w:dllVersion="6" w:nlCheck="1" w:checkStyle="0"/>
  <w:activeWritingStyle w:appName="MSWord" w:lang="es-E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CO" w:vendorID="64" w:dllVersion="4096" w:nlCheck="1" w:checkStyle="0"/>
  <w:activeWritingStyle w:appName="MSWord" w:lang="es-AR" w:vendorID="64" w:dllVersion="4096" w:nlCheck="1" w:checkStyle="0"/>
  <w:activeWritingStyle w:appName="MSWord" w:lang="es-ES" w:vendorID="64" w:dllVersion="0" w:nlCheck="1" w:checkStyle="0"/>
  <w:activeWritingStyle w:appName="MSWord" w:lang="es-CO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1350"/>
    <w:rsid w:val="00001C7C"/>
    <w:rsid w:val="00006011"/>
    <w:rsid w:val="00006A48"/>
    <w:rsid w:val="00007610"/>
    <w:rsid w:val="00013BAE"/>
    <w:rsid w:val="000146D7"/>
    <w:rsid w:val="00020834"/>
    <w:rsid w:val="00021068"/>
    <w:rsid w:val="00022297"/>
    <w:rsid w:val="000236DB"/>
    <w:rsid w:val="000246D6"/>
    <w:rsid w:val="000274A5"/>
    <w:rsid w:val="00031A0B"/>
    <w:rsid w:val="00033369"/>
    <w:rsid w:val="000410C1"/>
    <w:rsid w:val="00044292"/>
    <w:rsid w:val="000442E2"/>
    <w:rsid w:val="00044844"/>
    <w:rsid w:val="00044D4B"/>
    <w:rsid w:val="00045D80"/>
    <w:rsid w:val="00045E3B"/>
    <w:rsid w:val="0004664E"/>
    <w:rsid w:val="00046D65"/>
    <w:rsid w:val="00051119"/>
    <w:rsid w:val="0005172C"/>
    <w:rsid w:val="0005249A"/>
    <w:rsid w:val="00053C11"/>
    <w:rsid w:val="0005482C"/>
    <w:rsid w:val="000551F7"/>
    <w:rsid w:val="000567EE"/>
    <w:rsid w:val="00060AA5"/>
    <w:rsid w:val="00061574"/>
    <w:rsid w:val="00062269"/>
    <w:rsid w:val="00062F3E"/>
    <w:rsid w:val="00065A7B"/>
    <w:rsid w:val="00067C2E"/>
    <w:rsid w:val="000700F8"/>
    <w:rsid w:val="00070E06"/>
    <w:rsid w:val="0007196E"/>
    <w:rsid w:val="00073245"/>
    <w:rsid w:val="00074BC3"/>
    <w:rsid w:val="00077E39"/>
    <w:rsid w:val="0008173A"/>
    <w:rsid w:val="000823DA"/>
    <w:rsid w:val="00082419"/>
    <w:rsid w:val="000944B5"/>
    <w:rsid w:val="000955F7"/>
    <w:rsid w:val="000A0B0D"/>
    <w:rsid w:val="000A2914"/>
    <w:rsid w:val="000A4A0F"/>
    <w:rsid w:val="000A5AAF"/>
    <w:rsid w:val="000A7C32"/>
    <w:rsid w:val="000A7E3F"/>
    <w:rsid w:val="000B0D10"/>
    <w:rsid w:val="000B25C8"/>
    <w:rsid w:val="000B40B4"/>
    <w:rsid w:val="000B4C69"/>
    <w:rsid w:val="000B5477"/>
    <w:rsid w:val="000B63A2"/>
    <w:rsid w:val="000C01D2"/>
    <w:rsid w:val="000C07FD"/>
    <w:rsid w:val="000C5A5D"/>
    <w:rsid w:val="000C715C"/>
    <w:rsid w:val="000D2D72"/>
    <w:rsid w:val="000D40A5"/>
    <w:rsid w:val="000D5203"/>
    <w:rsid w:val="000E04F6"/>
    <w:rsid w:val="000E070C"/>
    <w:rsid w:val="000E18A0"/>
    <w:rsid w:val="000E599B"/>
    <w:rsid w:val="000F0395"/>
    <w:rsid w:val="000F507E"/>
    <w:rsid w:val="000F5B6F"/>
    <w:rsid w:val="000F7F69"/>
    <w:rsid w:val="001004BC"/>
    <w:rsid w:val="00102F7C"/>
    <w:rsid w:val="001050AB"/>
    <w:rsid w:val="00107D12"/>
    <w:rsid w:val="00112D76"/>
    <w:rsid w:val="001146DD"/>
    <w:rsid w:val="00115422"/>
    <w:rsid w:val="00115497"/>
    <w:rsid w:val="00116974"/>
    <w:rsid w:val="00121576"/>
    <w:rsid w:val="00125EE1"/>
    <w:rsid w:val="00126D70"/>
    <w:rsid w:val="00127F65"/>
    <w:rsid w:val="001374BA"/>
    <w:rsid w:val="00140F7C"/>
    <w:rsid w:val="00151887"/>
    <w:rsid w:val="0016368B"/>
    <w:rsid w:val="00163DA2"/>
    <w:rsid w:val="00164B06"/>
    <w:rsid w:val="00164CE2"/>
    <w:rsid w:val="001650E6"/>
    <w:rsid w:val="00167883"/>
    <w:rsid w:val="00173E85"/>
    <w:rsid w:val="00175816"/>
    <w:rsid w:val="00182F93"/>
    <w:rsid w:val="00185119"/>
    <w:rsid w:val="001859B8"/>
    <w:rsid w:val="00187B22"/>
    <w:rsid w:val="001950FB"/>
    <w:rsid w:val="00195919"/>
    <w:rsid w:val="00196D7D"/>
    <w:rsid w:val="001A1062"/>
    <w:rsid w:val="001A1C62"/>
    <w:rsid w:val="001A1F2F"/>
    <w:rsid w:val="001A24A2"/>
    <w:rsid w:val="001A4592"/>
    <w:rsid w:val="001A4FA2"/>
    <w:rsid w:val="001A5C80"/>
    <w:rsid w:val="001B152E"/>
    <w:rsid w:val="001B2A68"/>
    <w:rsid w:val="001B590C"/>
    <w:rsid w:val="001B6D52"/>
    <w:rsid w:val="001B747F"/>
    <w:rsid w:val="001C2D3F"/>
    <w:rsid w:val="001C34FE"/>
    <w:rsid w:val="001C5B56"/>
    <w:rsid w:val="001C6083"/>
    <w:rsid w:val="001C6D12"/>
    <w:rsid w:val="001C7A49"/>
    <w:rsid w:val="001D1251"/>
    <w:rsid w:val="001D2DA8"/>
    <w:rsid w:val="001D3033"/>
    <w:rsid w:val="001D4212"/>
    <w:rsid w:val="001D601C"/>
    <w:rsid w:val="001D77D5"/>
    <w:rsid w:val="001E06A0"/>
    <w:rsid w:val="001E138A"/>
    <w:rsid w:val="001E2705"/>
    <w:rsid w:val="001E3CAF"/>
    <w:rsid w:val="001E4CB4"/>
    <w:rsid w:val="001F0E13"/>
    <w:rsid w:val="001F2D7E"/>
    <w:rsid w:val="001F495A"/>
    <w:rsid w:val="001F57C9"/>
    <w:rsid w:val="001F61C3"/>
    <w:rsid w:val="001F6251"/>
    <w:rsid w:val="001F67CE"/>
    <w:rsid w:val="001F7B69"/>
    <w:rsid w:val="00202839"/>
    <w:rsid w:val="00207FBA"/>
    <w:rsid w:val="00211407"/>
    <w:rsid w:val="002114B0"/>
    <w:rsid w:val="00213DAF"/>
    <w:rsid w:val="002150F1"/>
    <w:rsid w:val="00216DD3"/>
    <w:rsid w:val="00223BCC"/>
    <w:rsid w:val="00223CB9"/>
    <w:rsid w:val="00224D75"/>
    <w:rsid w:val="00227954"/>
    <w:rsid w:val="00231A78"/>
    <w:rsid w:val="00233ED4"/>
    <w:rsid w:val="00235440"/>
    <w:rsid w:val="00241B68"/>
    <w:rsid w:val="00246701"/>
    <w:rsid w:val="0024775A"/>
    <w:rsid w:val="00247BA9"/>
    <w:rsid w:val="00252979"/>
    <w:rsid w:val="00253023"/>
    <w:rsid w:val="002538B6"/>
    <w:rsid w:val="00254ECB"/>
    <w:rsid w:val="00255898"/>
    <w:rsid w:val="00255FFA"/>
    <w:rsid w:val="00257152"/>
    <w:rsid w:val="002625F6"/>
    <w:rsid w:val="002643E2"/>
    <w:rsid w:val="00265B9E"/>
    <w:rsid w:val="00270C9E"/>
    <w:rsid w:val="002729AB"/>
    <w:rsid w:val="00272D0B"/>
    <w:rsid w:val="00273632"/>
    <w:rsid w:val="002738C7"/>
    <w:rsid w:val="00277B0D"/>
    <w:rsid w:val="00277BD7"/>
    <w:rsid w:val="00277FA6"/>
    <w:rsid w:val="0028025B"/>
    <w:rsid w:val="002802FB"/>
    <w:rsid w:val="00280D73"/>
    <w:rsid w:val="002821ED"/>
    <w:rsid w:val="00282E41"/>
    <w:rsid w:val="0028386D"/>
    <w:rsid w:val="00283CF4"/>
    <w:rsid w:val="00283DD3"/>
    <w:rsid w:val="00284881"/>
    <w:rsid w:val="002859D5"/>
    <w:rsid w:val="00286BD8"/>
    <w:rsid w:val="002874B7"/>
    <w:rsid w:val="0029175B"/>
    <w:rsid w:val="00293DF4"/>
    <w:rsid w:val="00294A9B"/>
    <w:rsid w:val="00295B49"/>
    <w:rsid w:val="002962C7"/>
    <w:rsid w:val="002A01BD"/>
    <w:rsid w:val="002A1869"/>
    <w:rsid w:val="002B0F3E"/>
    <w:rsid w:val="002B23F9"/>
    <w:rsid w:val="002B28E9"/>
    <w:rsid w:val="002B2DF0"/>
    <w:rsid w:val="002B5904"/>
    <w:rsid w:val="002B6682"/>
    <w:rsid w:val="002C104C"/>
    <w:rsid w:val="002C1D9E"/>
    <w:rsid w:val="002C2AF9"/>
    <w:rsid w:val="002C3E97"/>
    <w:rsid w:val="002D1D53"/>
    <w:rsid w:val="002D571A"/>
    <w:rsid w:val="002D69EF"/>
    <w:rsid w:val="002D6C0C"/>
    <w:rsid w:val="002D7637"/>
    <w:rsid w:val="002E53FA"/>
    <w:rsid w:val="002E58E6"/>
    <w:rsid w:val="002E7805"/>
    <w:rsid w:val="002F038F"/>
    <w:rsid w:val="002F1920"/>
    <w:rsid w:val="002F1A2E"/>
    <w:rsid w:val="003035AE"/>
    <w:rsid w:val="003056E3"/>
    <w:rsid w:val="00305788"/>
    <w:rsid w:val="00311C4B"/>
    <w:rsid w:val="00312BD9"/>
    <w:rsid w:val="003134BA"/>
    <w:rsid w:val="0031609B"/>
    <w:rsid w:val="00320121"/>
    <w:rsid w:val="00321E2A"/>
    <w:rsid w:val="003223D9"/>
    <w:rsid w:val="00325107"/>
    <w:rsid w:val="0032552D"/>
    <w:rsid w:val="003304D7"/>
    <w:rsid w:val="00330509"/>
    <w:rsid w:val="00331BDC"/>
    <w:rsid w:val="00332492"/>
    <w:rsid w:val="003324CD"/>
    <w:rsid w:val="00332670"/>
    <w:rsid w:val="00332E4F"/>
    <w:rsid w:val="003336AB"/>
    <w:rsid w:val="00337AF1"/>
    <w:rsid w:val="00341C53"/>
    <w:rsid w:val="003420AA"/>
    <w:rsid w:val="00342F57"/>
    <w:rsid w:val="00344C96"/>
    <w:rsid w:val="00345887"/>
    <w:rsid w:val="003458D8"/>
    <w:rsid w:val="00345DC3"/>
    <w:rsid w:val="0034661A"/>
    <w:rsid w:val="00353E45"/>
    <w:rsid w:val="0035552C"/>
    <w:rsid w:val="00357006"/>
    <w:rsid w:val="003570E8"/>
    <w:rsid w:val="00361CB8"/>
    <w:rsid w:val="0036361E"/>
    <w:rsid w:val="00363F98"/>
    <w:rsid w:val="003640FA"/>
    <w:rsid w:val="003646B0"/>
    <w:rsid w:val="003654C8"/>
    <w:rsid w:val="003658F4"/>
    <w:rsid w:val="00366B04"/>
    <w:rsid w:val="00370ACB"/>
    <w:rsid w:val="003749D0"/>
    <w:rsid w:val="00374CDE"/>
    <w:rsid w:val="003800B3"/>
    <w:rsid w:val="0038761B"/>
    <w:rsid w:val="003904F2"/>
    <w:rsid w:val="00391103"/>
    <w:rsid w:val="00392617"/>
    <w:rsid w:val="00393289"/>
    <w:rsid w:val="0039387B"/>
    <w:rsid w:val="00395E07"/>
    <w:rsid w:val="003969E4"/>
    <w:rsid w:val="0039738A"/>
    <w:rsid w:val="003A034C"/>
    <w:rsid w:val="003A43CA"/>
    <w:rsid w:val="003A717E"/>
    <w:rsid w:val="003B06E3"/>
    <w:rsid w:val="003B5040"/>
    <w:rsid w:val="003B5F12"/>
    <w:rsid w:val="003C1059"/>
    <w:rsid w:val="003C42EE"/>
    <w:rsid w:val="003C5B11"/>
    <w:rsid w:val="003C5B1F"/>
    <w:rsid w:val="003C74F8"/>
    <w:rsid w:val="003D0C30"/>
    <w:rsid w:val="003D16A4"/>
    <w:rsid w:val="003D41A5"/>
    <w:rsid w:val="003D5A57"/>
    <w:rsid w:val="003E11CE"/>
    <w:rsid w:val="003E3E64"/>
    <w:rsid w:val="003E418A"/>
    <w:rsid w:val="003E66C6"/>
    <w:rsid w:val="003E6E50"/>
    <w:rsid w:val="003E767B"/>
    <w:rsid w:val="003F06DA"/>
    <w:rsid w:val="003F0C2B"/>
    <w:rsid w:val="003F1B77"/>
    <w:rsid w:val="003F5B6E"/>
    <w:rsid w:val="003F6695"/>
    <w:rsid w:val="003F6EEC"/>
    <w:rsid w:val="003F7A79"/>
    <w:rsid w:val="00400733"/>
    <w:rsid w:val="00400B34"/>
    <w:rsid w:val="00402FEA"/>
    <w:rsid w:val="00403672"/>
    <w:rsid w:val="00404330"/>
    <w:rsid w:val="004102A6"/>
    <w:rsid w:val="00410BCA"/>
    <w:rsid w:val="004117DF"/>
    <w:rsid w:val="004150E0"/>
    <w:rsid w:val="00421FAF"/>
    <w:rsid w:val="00422193"/>
    <w:rsid w:val="004241DC"/>
    <w:rsid w:val="004269AF"/>
    <w:rsid w:val="00430637"/>
    <w:rsid w:val="00431250"/>
    <w:rsid w:val="00432CE9"/>
    <w:rsid w:val="004335D8"/>
    <w:rsid w:val="004359F5"/>
    <w:rsid w:val="00436DFC"/>
    <w:rsid w:val="0044024D"/>
    <w:rsid w:val="00444B01"/>
    <w:rsid w:val="00444EC3"/>
    <w:rsid w:val="0044665E"/>
    <w:rsid w:val="00446F2D"/>
    <w:rsid w:val="004511E3"/>
    <w:rsid w:val="00452472"/>
    <w:rsid w:val="00452C90"/>
    <w:rsid w:val="00452F67"/>
    <w:rsid w:val="00453FC7"/>
    <w:rsid w:val="004540FC"/>
    <w:rsid w:val="0045443E"/>
    <w:rsid w:val="0045588F"/>
    <w:rsid w:val="004563F5"/>
    <w:rsid w:val="004568EB"/>
    <w:rsid w:val="0045766D"/>
    <w:rsid w:val="00460F13"/>
    <w:rsid w:val="00461093"/>
    <w:rsid w:val="0046165C"/>
    <w:rsid w:val="00466315"/>
    <w:rsid w:val="00466BBD"/>
    <w:rsid w:val="00470A73"/>
    <w:rsid w:val="00471C2C"/>
    <w:rsid w:val="00472A2C"/>
    <w:rsid w:val="0047507F"/>
    <w:rsid w:val="00476AEB"/>
    <w:rsid w:val="0048103C"/>
    <w:rsid w:val="00481AE0"/>
    <w:rsid w:val="00482BD4"/>
    <w:rsid w:val="00486A09"/>
    <w:rsid w:val="0048774F"/>
    <w:rsid w:val="00491FAC"/>
    <w:rsid w:val="00492778"/>
    <w:rsid w:val="00492EA7"/>
    <w:rsid w:val="00493898"/>
    <w:rsid w:val="00493AE4"/>
    <w:rsid w:val="00495C3B"/>
    <w:rsid w:val="00496AA2"/>
    <w:rsid w:val="00497FC9"/>
    <w:rsid w:val="004A0318"/>
    <w:rsid w:val="004A0FCE"/>
    <w:rsid w:val="004A53B3"/>
    <w:rsid w:val="004A723F"/>
    <w:rsid w:val="004B0105"/>
    <w:rsid w:val="004B1416"/>
    <w:rsid w:val="004B1FF0"/>
    <w:rsid w:val="004B3D57"/>
    <w:rsid w:val="004B4483"/>
    <w:rsid w:val="004B4E7D"/>
    <w:rsid w:val="004B511B"/>
    <w:rsid w:val="004B779E"/>
    <w:rsid w:val="004C12CE"/>
    <w:rsid w:val="004C1C3E"/>
    <w:rsid w:val="004C2D43"/>
    <w:rsid w:val="004C6A5B"/>
    <w:rsid w:val="004C7921"/>
    <w:rsid w:val="004D02D7"/>
    <w:rsid w:val="004D147C"/>
    <w:rsid w:val="004D191F"/>
    <w:rsid w:val="004D1C64"/>
    <w:rsid w:val="004D1CF4"/>
    <w:rsid w:val="004D4370"/>
    <w:rsid w:val="004D6B56"/>
    <w:rsid w:val="004E0117"/>
    <w:rsid w:val="004E1EE5"/>
    <w:rsid w:val="004E3713"/>
    <w:rsid w:val="004E3F47"/>
    <w:rsid w:val="004E5394"/>
    <w:rsid w:val="004E7B19"/>
    <w:rsid w:val="004F1074"/>
    <w:rsid w:val="004F1238"/>
    <w:rsid w:val="004F1EB4"/>
    <w:rsid w:val="004F2133"/>
    <w:rsid w:val="004F2185"/>
    <w:rsid w:val="004F50BD"/>
    <w:rsid w:val="004F5801"/>
    <w:rsid w:val="00501C0A"/>
    <w:rsid w:val="00504B5E"/>
    <w:rsid w:val="00506FF5"/>
    <w:rsid w:val="00507F19"/>
    <w:rsid w:val="005100C7"/>
    <w:rsid w:val="00515E93"/>
    <w:rsid w:val="0051609E"/>
    <w:rsid w:val="00520066"/>
    <w:rsid w:val="00520D99"/>
    <w:rsid w:val="00521232"/>
    <w:rsid w:val="00522D97"/>
    <w:rsid w:val="00525A8F"/>
    <w:rsid w:val="00527EB9"/>
    <w:rsid w:val="00534464"/>
    <w:rsid w:val="005370F8"/>
    <w:rsid w:val="00541475"/>
    <w:rsid w:val="00542FCE"/>
    <w:rsid w:val="00544766"/>
    <w:rsid w:val="00544C80"/>
    <w:rsid w:val="00545574"/>
    <w:rsid w:val="00545A47"/>
    <w:rsid w:val="00546875"/>
    <w:rsid w:val="0055022D"/>
    <w:rsid w:val="00552428"/>
    <w:rsid w:val="00553B51"/>
    <w:rsid w:val="00554C3A"/>
    <w:rsid w:val="00561714"/>
    <w:rsid w:val="00562143"/>
    <w:rsid w:val="00563264"/>
    <w:rsid w:val="00565976"/>
    <w:rsid w:val="00566B41"/>
    <w:rsid w:val="005773CD"/>
    <w:rsid w:val="00583CA3"/>
    <w:rsid w:val="005848D6"/>
    <w:rsid w:val="00587375"/>
    <w:rsid w:val="00587694"/>
    <w:rsid w:val="0059134C"/>
    <w:rsid w:val="005918D3"/>
    <w:rsid w:val="00592FC3"/>
    <w:rsid w:val="0059365A"/>
    <w:rsid w:val="005967E1"/>
    <w:rsid w:val="005A1190"/>
    <w:rsid w:val="005A18E6"/>
    <w:rsid w:val="005A33FC"/>
    <w:rsid w:val="005A5182"/>
    <w:rsid w:val="005B2649"/>
    <w:rsid w:val="005B2677"/>
    <w:rsid w:val="005C200D"/>
    <w:rsid w:val="005C43EA"/>
    <w:rsid w:val="005C50AC"/>
    <w:rsid w:val="005C6601"/>
    <w:rsid w:val="005D5200"/>
    <w:rsid w:val="005D5439"/>
    <w:rsid w:val="005D5F1A"/>
    <w:rsid w:val="005D6017"/>
    <w:rsid w:val="005D70B2"/>
    <w:rsid w:val="005E2BD9"/>
    <w:rsid w:val="005E4188"/>
    <w:rsid w:val="005E576A"/>
    <w:rsid w:val="005E6811"/>
    <w:rsid w:val="005E6B18"/>
    <w:rsid w:val="005F078C"/>
    <w:rsid w:val="005F07B8"/>
    <w:rsid w:val="005F0833"/>
    <w:rsid w:val="005F1604"/>
    <w:rsid w:val="005F1D45"/>
    <w:rsid w:val="005F2399"/>
    <w:rsid w:val="005F3C8C"/>
    <w:rsid w:val="005F48DA"/>
    <w:rsid w:val="005F5CF0"/>
    <w:rsid w:val="005F64E8"/>
    <w:rsid w:val="005F694B"/>
    <w:rsid w:val="005F6965"/>
    <w:rsid w:val="005F7331"/>
    <w:rsid w:val="005F7B1B"/>
    <w:rsid w:val="0060403B"/>
    <w:rsid w:val="00604277"/>
    <w:rsid w:val="00610564"/>
    <w:rsid w:val="006110BC"/>
    <w:rsid w:val="006112D0"/>
    <w:rsid w:val="0061218E"/>
    <w:rsid w:val="0062090E"/>
    <w:rsid w:val="0062148B"/>
    <w:rsid w:val="00622694"/>
    <w:rsid w:val="00623807"/>
    <w:rsid w:val="00623A72"/>
    <w:rsid w:val="00623A82"/>
    <w:rsid w:val="00624202"/>
    <w:rsid w:val="006265DD"/>
    <w:rsid w:val="006268E8"/>
    <w:rsid w:val="00626972"/>
    <w:rsid w:val="00630207"/>
    <w:rsid w:val="00632113"/>
    <w:rsid w:val="006332CB"/>
    <w:rsid w:val="00634385"/>
    <w:rsid w:val="0063515C"/>
    <w:rsid w:val="00636F11"/>
    <w:rsid w:val="006375FF"/>
    <w:rsid w:val="006416EF"/>
    <w:rsid w:val="00644172"/>
    <w:rsid w:val="00646081"/>
    <w:rsid w:val="00646F2E"/>
    <w:rsid w:val="00654088"/>
    <w:rsid w:val="00654B60"/>
    <w:rsid w:val="00654C8F"/>
    <w:rsid w:val="00656209"/>
    <w:rsid w:val="0065672D"/>
    <w:rsid w:val="00660C8D"/>
    <w:rsid w:val="006619FB"/>
    <w:rsid w:val="0066405F"/>
    <w:rsid w:val="00664686"/>
    <w:rsid w:val="00665A2A"/>
    <w:rsid w:val="00670A4E"/>
    <w:rsid w:val="0067134F"/>
    <w:rsid w:val="006718DC"/>
    <w:rsid w:val="00673B29"/>
    <w:rsid w:val="00675E30"/>
    <w:rsid w:val="00675FDB"/>
    <w:rsid w:val="00680F1E"/>
    <w:rsid w:val="006816E1"/>
    <w:rsid w:val="00681D1D"/>
    <w:rsid w:val="00682594"/>
    <w:rsid w:val="006848A2"/>
    <w:rsid w:val="00684B82"/>
    <w:rsid w:val="00687962"/>
    <w:rsid w:val="00691BE6"/>
    <w:rsid w:val="00692B41"/>
    <w:rsid w:val="00693899"/>
    <w:rsid w:val="006946D8"/>
    <w:rsid w:val="00696EFD"/>
    <w:rsid w:val="00697D6E"/>
    <w:rsid w:val="006A17A4"/>
    <w:rsid w:val="006A1945"/>
    <w:rsid w:val="006A30AE"/>
    <w:rsid w:val="006A373F"/>
    <w:rsid w:val="006A3B65"/>
    <w:rsid w:val="006A4E08"/>
    <w:rsid w:val="006A6019"/>
    <w:rsid w:val="006A6224"/>
    <w:rsid w:val="006A7DF4"/>
    <w:rsid w:val="006B0804"/>
    <w:rsid w:val="006B17BD"/>
    <w:rsid w:val="006B29DB"/>
    <w:rsid w:val="006B4234"/>
    <w:rsid w:val="006B4B69"/>
    <w:rsid w:val="006B537A"/>
    <w:rsid w:val="006C5545"/>
    <w:rsid w:val="006D0463"/>
    <w:rsid w:val="006D0583"/>
    <w:rsid w:val="006D0EC2"/>
    <w:rsid w:val="006D42C2"/>
    <w:rsid w:val="006D7810"/>
    <w:rsid w:val="006D7E56"/>
    <w:rsid w:val="006E20E3"/>
    <w:rsid w:val="006E3E18"/>
    <w:rsid w:val="006E50F4"/>
    <w:rsid w:val="006E72FD"/>
    <w:rsid w:val="006F07B9"/>
    <w:rsid w:val="006F0EBC"/>
    <w:rsid w:val="006F15E8"/>
    <w:rsid w:val="006F1C1B"/>
    <w:rsid w:val="006F1E50"/>
    <w:rsid w:val="006F5863"/>
    <w:rsid w:val="00701579"/>
    <w:rsid w:val="007034C7"/>
    <w:rsid w:val="00703776"/>
    <w:rsid w:val="00705277"/>
    <w:rsid w:val="0071013A"/>
    <w:rsid w:val="00710202"/>
    <w:rsid w:val="00710A67"/>
    <w:rsid w:val="00716419"/>
    <w:rsid w:val="00717A56"/>
    <w:rsid w:val="0072062C"/>
    <w:rsid w:val="00720C28"/>
    <w:rsid w:val="00721BAD"/>
    <w:rsid w:val="0073173A"/>
    <w:rsid w:val="00732B56"/>
    <w:rsid w:val="00740645"/>
    <w:rsid w:val="0074129A"/>
    <w:rsid w:val="00741FA5"/>
    <w:rsid w:val="00744AA9"/>
    <w:rsid w:val="00744FE8"/>
    <w:rsid w:val="007453DB"/>
    <w:rsid w:val="00746999"/>
    <w:rsid w:val="00747071"/>
    <w:rsid w:val="00752C71"/>
    <w:rsid w:val="00752E5A"/>
    <w:rsid w:val="0075389C"/>
    <w:rsid w:val="007557A0"/>
    <w:rsid w:val="00757437"/>
    <w:rsid w:val="00760FC0"/>
    <w:rsid w:val="007613A4"/>
    <w:rsid w:val="00762D6E"/>
    <w:rsid w:val="0076576A"/>
    <w:rsid w:val="00765AA5"/>
    <w:rsid w:val="0076610A"/>
    <w:rsid w:val="007706E7"/>
    <w:rsid w:val="0077488C"/>
    <w:rsid w:val="00774D24"/>
    <w:rsid w:val="00775598"/>
    <w:rsid w:val="00776BEE"/>
    <w:rsid w:val="00777C42"/>
    <w:rsid w:val="00780F54"/>
    <w:rsid w:val="00783B14"/>
    <w:rsid w:val="00785A0B"/>
    <w:rsid w:val="00786962"/>
    <w:rsid w:val="00786B9F"/>
    <w:rsid w:val="007927D7"/>
    <w:rsid w:val="007A21CF"/>
    <w:rsid w:val="007A2ECE"/>
    <w:rsid w:val="007A2F5B"/>
    <w:rsid w:val="007A79A7"/>
    <w:rsid w:val="007B255B"/>
    <w:rsid w:val="007B3D76"/>
    <w:rsid w:val="007B5089"/>
    <w:rsid w:val="007B7CA7"/>
    <w:rsid w:val="007C1604"/>
    <w:rsid w:val="007C26F1"/>
    <w:rsid w:val="007C3085"/>
    <w:rsid w:val="007C4CEF"/>
    <w:rsid w:val="007C4E3A"/>
    <w:rsid w:val="007C6329"/>
    <w:rsid w:val="007C692F"/>
    <w:rsid w:val="007C6F4C"/>
    <w:rsid w:val="007C7E5C"/>
    <w:rsid w:val="007D0677"/>
    <w:rsid w:val="007D0E7A"/>
    <w:rsid w:val="007D28FA"/>
    <w:rsid w:val="007D322D"/>
    <w:rsid w:val="007D45B1"/>
    <w:rsid w:val="007D5937"/>
    <w:rsid w:val="007D6E53"/>
    <w:rsid w:val="007E093A"/>
    <w:rsid w:val="007E16FF"/>
    <w:rsid w:val="007E31C1"/>
    <w:rsid w:val="007E371E"/>
    <w:rsid w:val="007E3C87"/>
    <w:rsid w:val="007E4357"/>
    <w:rsid w:val="007E7D8E"/>
    <w:rsid w:val="007F36E8"/>
    <w:rsid w:val="007F3E85"/>
    <w:rsid w:val="007F5E71"/>
    <w:rsid w:val="008015FF"/>
    <w:rsid w:val="00802F20"/>
    <w:rsid w:val="008030B9"/>
    <w:rsid w:val="0080341C"/>
    <w:rsid w:val="00805A29"/>
    <w:rsid w:val="008068B3"/>
    <w:rsid w:val="0081077C"/>
    <w:rsid w:val="008111AC"/>
    <w:rsid w:val="00813A48"/>
    <w:rsid w:val="00814251"/>
    <w:rsid w:val="00820312"/>
    <w:rsid w:val="00822010"/>
    <w:rsid w:val="008230BC"/>
    <w:rsid w:val="00824B87"/>
    <w:rsid w:val="008254D3"/>
    <w:rsid w:val="00826F2B"/>
    <w:rsid w:val="00831201"/>
    <w:rsid w:val="008335A5"/>
    <w:rsid w:val="00833B0F"/>
    <w:rsid w:val="00841F1E"/>
    <w:rsid w:val="00842356"/>
    <w:rsid w:val="00842B74"/>
    <w:rsid w:val="00842F2B"/>
    <w:rsid w:val="00843533"/>
    <w:rsid w:val="008444DE"/>
    <w:rsid w:val="008515AA"/>
    <w:rsid w:val="00852A56"/>
    <w:rsid w:val="00853AD6"/>
    <w:rsid w:val="008606B3"/>
    <w:rsid w:val="00863A3A"/>
    <w:rsid w:val="008646E2"/>
    <w:rsid w:val="00865875"/>
    <w:rsid w:val="00867A4F"/>
    <w:rsid w:val="00870AC2"/>
    <w:rsid w:val="008721A5"/>
    <w:rsid w:val="0087277B"/>
    <w:rsid w:val="0087358D"/>
    <w:rsid w:val="00873C10"/>
    <w:rsid w:val="00875765"/>
    <w:rsid w:val="00877C2F"/>
    <w:rsid w:val="00877DCB"/>
    <w:rsid w:val="00881A6E"/>
    <w:rsid w:val="00881C17"/>
    <w:rsid w:val="008844D1"/>
    <w:rsid w:val="008847AA"/>
    <w:rsid w:val="008848CA"/>
    <w:rsid w:val="0088498F"/>
    <w:rsid w:val="00886644"/>
    <w:rsid w:val="008866DD"/>
    <w:rsid w:val="00890D1E"/>
    <w:rsid w:val="0089196F"/>
    <w:rsid w:val="00891B59"/>
    <w:rsid w:val="00896FC6"/>
    <w:rsid w:val="008A04AF"/>
    <w:rsid w:val="008A1119"/>
    <w:rsid w:val="008A1AAD"/>
    <w:rsid w:val="008A1CE8"/>
    <w:rsid w:val="008A1E24"/>
    <w:rsid w:val="008A4931"/>
    <w:rsid w:val="008A6E03"/>
    <w:rsid w:val="008B1438"/>
    <w:rsid w:val="008B56FD"/>
    <w:rsid w:val="008B6704"/>
    <w:rsid w:val="008B7079"/>
    <w:rsid w:val="008C032B"/>
    <w:rsid w:val="008C03AC"/>
    <w:rsid w:val="008C2053"/>
    <w:rsid w:val="008C427C"/>
    <w:rsid w:val="008C6D6E"/>
    <w:rsid w:val="008D12FE"/>
    <w:rsid w:val="008D1391"/>
    <w:rsid w:val="008D2312"/>
    <w:rsid w:val="008D2DFC"/>
    <w:rsid w:val="008D5A93"/>
    <w:rsid w:val="008E04D0"/>
    <w:rsid w:val="008E0D16"/>
    <w:rsid w:val="008E25A7"/>
    <w:rsid w:val="008E2C2E"/>
    <w:rsid w:val="008E3304"/>
    <w:rsid w:val="008E4F33"/>
    <w:rsid w:val="008E52A7"/>
    <w:rsid w:val="008E6503"/>
    <w:rsid w:val="008E6568"/>
    <w:rsid w:val="008E7661"/>
    <w:rsid w:val="008F0131"/>
    <w:rsid w:val="008F171C"/>
    <w:rsid w:val="008F3047"/>
    <w:rsid w:val="008F463E"/>
    <w:rsid w:val="008F5259"/>
    <w:rsid w:val="008F6E43"/>
    <w:rsid w:val="00901468"/>
    <w:rsid w:val="009034CD"/>
    <w:rsid w:val="0090549A"/>
    <w:rsid w:val="009057A4"/>
    <w:rsid w:val="00905B81"/>
    <w:rsid w:val="00906376"/>
    <w:rsid w:val="0090653C"/>
    <w:rsid w:val="00906C83"/>
    <w:rsid w:val="00907275"/>
    <w:rsid w:val="00910D18"/>
    <w:rsid w:val="00911D0F"/>
    <w:rsid w:val="00915275"/>
    <w:rsid w:val="00915C0D"/>
    <w:rsid w:val="009203BE"/>
    <w:rsid w:val="0092049B"/>
    <w:rsid w:val="00920FA4"/>
    <w:rsid w:val="00923FC1"/>
    <w:rsid w:val="00927D3B"/>
    <w:rsid w:val="009303D6"/>
    <w:rsid w:val="00931154"/>
    <w:rsid w:val="00935EDA"/>
    <w:rsid w:val="009368D9"/>
    <w:rsid w:val="00940DA8"/>
    <w:rsid w:val="00941C2D"/>
    <w:rsid w:val="00942162"/>
    <w:rsid w:val="009430EF"/>
    <w:rsid w:val="00944B3F"/>
    <w:rsid w:val="00946CAC"/>
    <w:rsid w:val="0094751D"/>
    <w:rsid w:val="00951844"/>
    <w:rsid w:val="00952965"/>
    <w:rsid w:val="00952C6D"/>
    <w:rsid w:val="0095422C"/>
    <w:rsid w:val="00955AFF"/>
    <w:rsid w:val="00955CFB"/>
    <w:rsid w:val="009608D7"/>
    <w:rsid w:val="00962E9C"/>
    <w:rsid w:val="00964448"/>
    <w:rsid w:val="00964844"/>
    <w:rsid w:val="00965D16"/>
    <w:rsid w:val="0096689A"/>
    <w:rsid w:val="00967ECC"/>
    <w:rsid w:val="0097297F"/>
    <w:rsid w:val="00973CD9"/>
    <w:rsid w:val="00974135"/>
    <w:rsid w:val="00974306"/>
    <w:rsid w:val="00977145"/>
    <w:rsid w:val="0097769C"/>
    <w:rsid w:val="00977899"/>
    <w:rsid w:val="00977EA3"/>
    <w:rsid w:val="00977F5F"/>
    <w:rsid w:val="00980593"/>
    <w:rsid w:val="00980EBD"/>
    <w:rsid w:val="00980F17"/>
    <w:rsid w:val="00983835"/>
    <w:rsid w:val="009840B6"/>
    <w:rsid w:val="0098540A"/>
    <w:rsid w:val="009861B1"/>
    <w:rsid w:val="00990AFC"/>
    <w:rsid w:val="00991D16"/>
    <w:rsid w:val="00992EBA"/>
    <w:rsid w:val="00993378"/>
    <w:rsid w:val="009952A1"/>
    <w:rsid w:val="00995902"/>
    <w:rsid w:val="009A1E48"/>
    <w:rsid w:val="009A33CA"/>
    <w:rsid w:val="009A4664"/>
    <w:rsid w:val="009A5C83"/>
    <w:rsid w:val="009B2003"/>
    <w:rsid w:val="009B2A6D"/>
    <w:rsid w:val="009B6319"/>
    <w:rsid w:val="009B7672"/>
    <w:rsid w:val="009B7AF1"/>
    <w:rsid w:val="009C22B1"/>
    <w:rsid w:val="009C347D"/>
    <w:rsid w:val="009C7828"/>
    <w:rsid w:val="009D05CA"/>
    <w:rsid w:val="009D2608"/>
    <w:rsid w:val="009D524B"/>
    <w:rsid w:val="009D6BE3"/>
    <w:rsid w:val="009D6EB8"/>
    <w:rsid w:val="009D7836"/>
    <w:rsid w:val="009E0BAC"/>
    <w:rsid w:val="009E1146"/>
    <w:rsid w:val="009E3F4C"/>
    <w:rsid w:val="009E4F5E"/>
    <w:rsid w:val="009E6728"/>
    <w:rsid w:val="009F035B"/>
    <w:rsid w:val="009F1CDE"/>
    <w:rsid w:val="009F3C13"/>
    <w:rsid w:val="009F4766"/>
    <w:rsid w:val="00A01C99"/>
    <w:rsid w:val="00A0349F"/>
    <w:rsid w:val="00A10B15"/>
    <w:rsid w:val="00A10CF9"/>
    <w:rsid w:val="00A14E40"/>
    <w:rsid w:val="00A15938"/>
    <w:rsid w:val="00A161AA"/>
    <w:rsid w:val="00A17E52"/>
    <w:rsid w:val="00A20FB3"/>
    <w:rsid w:val="00A24025"/>
    <w:rsid w:val="00A24226"/>
    <w:rsid w:val="00A24C34"/>
    <w:rsid w:val="00A279BF"/>
    <w:rsid w:val="00A304BB"/>
    <w:rsid w:val="00A309AF"/>
    <w:rsid w:val="00A3280B"/>
    <w:rsid w:val="00A417C5"/>
    <w:rsid w:val="00A44826"/>
    <w:rsid w:val="00A50028"/>
    <w:rsid w:val="00A51314"/>
    <w:rsid w:val="00A51502"/>
    <w:rsid w:val="00A54E65"/>
    <w:rsid w:val="00A55CD2"/>
    <w:rsid w:val="00A563E4"/>
    <w:rsid w:val="00A56799"/>
    <w:rsid w:val="00A56B9B"/>
    <w:rsid w:val="00A57D7D"/>
    <w:rsid w:val="00A60CFF"/>
    <w:rsid w:val="00A63703"/>
    <w:rsid w:val="00A645B0"/>
    <w:rsid w:val="00A6494D"/>
    <w:rsid w:val="00A66C4A"/>
    <w:rsid w:val="00A66E4D"/>
    <w:rsid w:val="00A73276"/>
    <w:rsid w:val="00A747AD"/>
    <w:rsid w:val="00A759B6"/>
    <w:rsid w:val="00A769FF"/>
    <w:rsid w:val="00A76D7B"/>
    <w:rsid w:val="00A77BD3"/>
    <w:rsid w:val="00A8152A"/>
    <w:rsid w:val="00A81B6D"/>
    <w:rsid w:val="00A8386A"/>
    <w:rsid w:val="00A849F7"/>
    <w:rsid w:val="00A8603D"/>
    <w:rsid w:val="00A86B12"/>
    <w:rsid w:val="00A86F22"/>
    <w:rsid w:val="00A8716E"/>
    <w:rsid w:val="00A87B28"/>
    <w:rsid w:val="00A93075"/>
    <w:rsid w:val="00A96611"/>
    <w:rsid w:val="00AA02AF"/>
    <w:rsid w:val="00AA1C4D"/>
    <w:rsid w:val="00AA24F1"/>
    <w:rsid w:val="00AA2AB4"/>
    <w:rsid w:val="00AA401C"/>
    <w:rsid w:val="00AA606B"/>
    <w:rsid w:val="00AB07F2"/>
    <w:rsid w:val="00AB2A05"/>
    <w:rsid w:val="00AB40C2"/>
    <w:rsid w:val="00AB6158"/>
    <w:rsid w:val="00AB7954"/>
    <w:rsid w:val="00AC0F6E"/>
    <w:rsid w:val="00AC19B5"/>
    <w:rsid w:val="00AC2EA8"/>
    <w:rsid w:val="00AC39DE"/>
    <w:rsid w:val="00AC7680"/>
    <w:rsid w:val="00AD1FE5"/>
    <w:rsid w:val="00AD2F80"/>
    <w:rsid w:val="00AD439D"/>
    <w:rsid w:val="00AD4907"/>
    <w:rsid w:val="00AE2639"/>
    <w:rsid w:val="00AE2D94"/>
    <w:rsid w:val="00AE46C9"/>
    <w:rsid w:val="00AE7F9C"/>
    <w:rsid w:val="00AF2888"/>
    <w:rsid w:val="00AF2B52"/>
    <w:rsid w:val="00AF31D8"/>
    <w:rsid w:val="00AF4B52"/>
    <w:rsid w:val="00AF669F"/>
    <w:rsid w:val="00AF7C07"/>
    <w:rsid w:val="00B01851"/>
    <w:rsid w:val="00B019DB"/>
    <w:rsid w:val="00B01CE8"/>
    <w:rsid w:val="00B02048"/>
    <w:rsid w:val="00B02908"/>
    <w:rsid w:val="00B02CF5"/>
    <w:rsid w:val="00B031F6"/>
    <w:rsid w:val="00B03782"/>
    <w:rsid w:val="00B03879"/>
    <w:rsid w:val="00B05B85"/>
    <w:rsid w:val="00B103EE"/>
    <w:rsid w:val="00B10A64"/>
    <w:rsid w:val="00B114E5"/>
    <w:rsid w:val="00B14521"/>
    <w:rsid w:val="00B14E58"/>
    <w:rsid w:val="00B15455"/>
    <w:rsid w:val="00B213B6"/>
    <w:rsid w:val="00B214FD"/>
    <w:rsid w:val="00B23248"/>
    <w:rsid w:val="00B27028"/>
    <w:rsid w:val="00B33109"/>
    <w:rsid w:val="00B335A2"/>
    <w:rsid w:val="00B34501"/>
    <w:rsid w:val="00B34604"/>
    <w:rsid w:val="00B36027"/>
    <w:rsid w:val="00B37A12"/>
    <w:rsid w:val="00B40A20"/>
    <w:rsid w:val="00B43094"/>
    <w:rsid w:val="00B45815"/>
    <w:rsid w:val="00B475D0"/>
    <w:rsid w:val="00B47E9A"/>
    <w:rsid w:val="00B47F29"/>
    <w:rsid w:val="00B5045D"/>
    <w:rsid w:val="00B51824"/>
    <w:rsid w:val="00B52564"/>
    <w:rsid w:val="00B5336C"/>
    <w:rsid w:val="00B54946"/>
    <w:rsid w:val="00B553CE"/>
    <w:rsid w:val="00B6068E"/>
    <w:rsid w:val="00B62030"/>
    <w:rsid w:val="00B659E7"/>
    <w:rsid w:val="00B66E5F"/>
    <w:rsid w:val="00B67D2A"/>
    <w:rsid w:val="00B713AC"/>
    <w:rsid w:val="00B715EE"/>
    <w:rsid w:val="00B73015"/>
    <w:rsid w:val="00B74690"/>
    <w:rsid w:val="00B75496"/>
    <w:rsid w:val="00B767AB"/>
    <w:rsid w:val="00B76940"/>
    <w:rsid w:val="00B77624"/>
    <w:rsid w:val="00B80F08"/>
    <w:rsid w:val="00B81D38"/>
    <w:rsid w:val="00B82826"/>
    <w:rsid w:val="00B83BCE"/>
    <w:rsid w:val="00B874CB"/>
    <w:rsid w:val="00B876E8"/>
    <w:rsid w:val="00B87DC8"/>
    <w:rsid w:val="00B90639"/>
    <w:rsid w:val="00B91849"/>
    <w:rsid w:val="00B932A3"/>
    <w:rsid w:val="00BA06BB"/>
    <w:rsid w:val="00BA2023"/>
    <w:rsid w:val="00BA2424"/>
    <w:rsid w:val="00BA3F85"/>
    <w:rsid w:val="00BA4810"/>
    <w:rsid w:val="00BA68C2"/>
    <w:rsid w:val="00BA6F06"/>
    <w:rsid w:val="00BA7C44"/>
    <w:rsid w:val="00BB101A"/>
    <w:rsid w:val="00BB30FC"/>
    <w:rsid w:val="00BB39A9"/>
    <w:rsid w:val="00BB5053"/>
    <w:rsid w:val="00BB5641"/>
    <w:rsid w:val="00BB580A"/>
    <w:rsid w:val="00BB59FC"/>
    <w:rsid w:val="00BB7642"/>
    <w:rsid w:val="00BC0371"/>
    <w:rsid w:val="00BC1994"/>
    <w:rsid w:val="00BC1ADD"/>
    <w:rsid w:val="00BC3381"/>
    <w:rsid w:val="00BC490B"/>
    <w:rsid w:val="00BC5F30"/>
    <w:rsid w:val="00BC6707"/>
    <w:rsid w:val="00BC756B"/>
    <w:rsid w:val="00BD12DE"/>
    <w:rsid w:val="00BD16B0"/>
    <w:rsid w:val="00BD1D6F"/>
    <w:rsid w:val="00BD213D"/>
    <w:rsid w:val="00BD3407"/>
    <w:rsid w:val="00BD4DDC"/>
    <w:rsid w:val="00BD522A"/>
    <w:rsid w:val="00BD5E6E"/>
    <w:rsid w:val="00BE0670"/>
    <w:rsid w:val="00BE1493"/>
    <w:rsid w:val="00BE2AE0"/>
    <w:rsid w:val="00BE6699"/>
    <w:rsid w:val="00BF2142"/>
    <w:rsid w:val="00BF62D9"/>
    <w:rsid w:val="00BF703D"/>
    <w:rsid w:val="00C02867"/>
    <w:rsid w:val="00C036AE"/>
    <w:rsid w:val="00C0516F"/>
    <w:rsid w:val="00C05A39"/>
    <w:rsid w:val="00C05E5E"/>
    <w:rsid w:val="00C065F7"/>
    <w:rsid w:val="00C1295C"/>
    <w:rsid w:val="00C1568E"/>
    <w:rsid w:val="00C172C0"/>
    <w:rsid w:val="00C23E34"/>
    <w:rsid w:val="00C2493B"/>
    <w:rsid w:val="00C24945"/>
    <w:rsid w:val="00C24AEF"/>
    <w:rsid w:val="00C25CC9"/>
    <w:rsid w:val="00C313CE"/>
    <w:rsid w:val="00C34320"/>
    <w:rsid w:val="00C346DB"/>
    <w:rsid w:val="00C35983"/>
    <w:rsid w:val="00C40006"/>
    <w:rsid w:val="00C40999"/>
    <w:rsid w:val="00C40F93"/>
    <w:rsid w:val="00C553C2"/>
    <w:rsid w:val="00C55E81"/>
    <w:rsid w:val="00C57DA6"/>
    <w:rsid w:val="00C61FE7"/>
    <w:rsid w:val="00C638AA"/>
    <w:rsid w:val="00C64806"/>
    <w:rsid w:val="00C64B15"/>
    <w:rsid w:val="00C6746B"/>
    <w:rsid w:val="00C71C64"/>
    <w:rsid w:val="00C72521"/>
    <w:rsid w:val="00C73B5C"/>
    <w:rsid w:val="00C74372"/>
    <w:rsid w:val="00C76540"/>
    <w:rsid w:val="00C81277"/>
    <w:rsid w:val="00C83031"/>
    <w:rsid w:val="00C85F21"/>
    <w:rsid w:val="00C862B2"/>
    <w:rsid w:val="00C87168"/>
    <w:rsid w:val="00C871A9"/>
    <w:rsid w:val="00C875CD"/>
    <w:rsid w:val="00C91CD4"/>
    <w:rsid w:val="00C9290A"/>
    <w:rsid w:val="00CA003A"/>
    <w:rsid w:val="00CA0667"/>
    <w:rsid w:val="00CA0DF1"/>
    <w:rsid w:val="00CA255D"/>
    <w:rsid w:val="00CA3539"/>
    <w:rsid w:val="00CA621F"/>
    <w:rsid w:val="00CA6F32"/>
    <w:rsid w:val="00CA7802"/>
    <w:rsid w:val="00CB1E54"/>
    <w:rsid w:val="00CB25D3"/>
    <w:rsid w:val="00CB3E40"/>
    <w:rsid w:val="00CC1B4A"/>
    <w:rsid w:val="00CC3097"/>
    <w:rsid w:val="00CC379B"/>
    <w:rsid w:val="00CC38C9"/>
    <w:rsid w:val="00CC561A"/>
    <w:rsid w:val="00CC6744"/>
    <w:rsid w:val="00CC6E27"/>
    <w:rsid w:val="00CD0E01"/>
    <w:rsid w:val="00CD152E"/>
    <w:rsid w:val="00CD26DB"/>
    <w:rsid w:val="00CE2492"/>
    <w:rsid w:val="00CE2AAB"/>
    <w:rsid w:val="00CE4559"/>
    <w:rsid w:val="00CE652B"/>
    <w:rsid w:val="00CF0B11"/>
    <w:rsid w:val="00CF349D"/>
    <w:rsid w:val="00CF6F78"/>
    <w:rsid w:val="00CF7F8B"/>
    <w:rsid w:val="00D02474"/>
    <w:rsid w:val="00D052BE"/>
    <w:rsid w:val="00D059F0"/>
    <w:rsid w:val="00D05ABB"/>
    <w:rsid w:val="00D07B6F"/>
    <w:rsid w:val="00D12FDB"/>
    <w:rsid w:val="00D13ED4"/>
    <w:rsid w:val="00D17588"/>
    <w:rsid w:val="00D21CA1"/>
    <w:rsid w:val="00D2342B"/>
    <w:rsid w:val="00D2653C"/>
    <w:rsid w:val="00D30745"/>
    <w:rsid w:val="00D30E8C"/>
    <w:rsid w:val="00D330E4"/>
    <w:rsid w:val="00D35E9E"/>
    <w:rsid w:val="00D36E65"/>
    <w:rsid w:val="00D400D7"/>
    <w:rsid w:val="00D44679"/>
    <w:rsid w:val="00D46646"/>
    <w:rsid w:val="00D467C6"/>
    <w:rsid w:val="00D47ADF"/>
    <w:rsid w:val="00D47B8E"/>
    <w:rsid w:val="00D502DE"/>
    <w:rsid w:val="00D50AEF"/>
    <w:rsid w:val="00D5302B"/>
    <w:rsid w:val="00D555F6"/>
    <w:rsid w:val="00D57F5C"/>
    <w:rsid w:val="00D60629"/>
    <w:rsid w:val="00D62597"/>
    <w:rsid w:val="00D63F54"/>
    <w:rsid w:val="00D65621"/>
    <w:rsid w:val="00D66146"/>
    <w:rsid w:val="00D6759A"/>
    <w:rsid w:val="00D70333"/>
    <w:rsid w:val="00D70707"/>
    <w:rsid w:val="00D7149B"/>
    <w:rsid w:val="00D72280"/>
    <w:rsid w:val="00D73690"/>
    <w:rsid w:val="00D77B89"/>
    <w:rsid w:val="00D81181"/>
    <w:rsid w:val="00D83FFE"/>
    <w:rsid w:val="00D857C2"/>
    <w:rsid w:val="00D8769A"/>
    <w:rsid w:val="00D93981"/>
    <w:rsid w:val="00D942CB"/>
    <w:rsid w:val="00D94898"/>
    <w:rsid w:val="00D95D3A"/>
    <w:rsid w:val="00D96E46"/>
    <w:rsid w:val="00D97AB0"/>
    <w:rsid w:val="00DA1767"/>
    <w:rsid w:val="00DA2DB5"/>
    <w:rsid w:val="00DA2FB7"/>
    <w:rsid w:val="00DA3192"/>
    <w:rsid w:val="00DB0C5C"/>
    <w:rsid w:val="00DB2A18"/>
    <w:rsid w:val="00DB5EB0"/>
    <w:rsid w:val="00DB6F3B"/>
    <w:rsid w:val="00DB71AA"/>
    <w:rsid w:val="00DB7381"/>
    <w:rsid w:val="00DC17DD"/>
    <w:rsid w:val="00DC246E"/>
    <w:rsid w:val="00DC36F1"/>
    <w:rsid w:val="00DC4A89"/>
    <w:rsid w:val="00DC6096"/>
    <w:rsid w:val="00DC6173"/>
    <w:rsid w:val="00DC733C"/>
    <w:rsid w:val="00DD1C05"/>
    <w:rsid w:val="00DD4597"/>
    <w:rsid w:val="00DD5288"/>
    <w:rsid w:val="00DD6E69"/>
    <w:rsid w:val="00DE2200"/>
    <w:rsid w:val="00DE29C6"/>
    <w:rsid w:val="00DE2B32"/>
    <w:rsid w:val="00DE46EB"/>
    <w:rsid w:val="00DE4A2F"/>
    <w:rsid w:val="00DE695D"/>
    <w:rsid w:val="00DE6B6C"/>
    <w:rsid w:val="00DE7346"/>
    <w:rsid w:val="00DF065B"/>
    <w:rsid w:val="00DF66F6"/>
    <w:rsid w:val="00DF7FBC"/>
    <w:rsid w:val="00E0022D"/>
    <w:rsid w:val="00E032BE"/>
    <w:rsid w:val="00E0612F"/>
    <w:rsid w:val="00E07D60"/>
    <w:rsid w:val="00E10D17"/>
    <w:rsid w:val="00E1169A"/>
    <w:rsid w:val="00E12F85"/>
    <w:rsid w:val="00E12FDC"/>
    <w:rsid w:val="00E1737E"/>
    <w:rsid w:val="00E21D4A"/>
    <w:rsid w:val="00E21E72"/>
    <w:rsid w:val="00E23D5A"/>
    <w:rsid w:val="00E2478C"/>
    <w:rsid w:val="00E24C61"/>
    <w:rsid w:val="00E25131"/>
    <w:rsid w:val="00E25D31"/>
    <w:rsid w:val="00E3228A"/>
    <w:rsid w:val="00E33EF7"/>
    <w:rsid w:val="00E40D49"/>
    <w:rsid w:val="00E4107C"/>
    <w:rsid w:val="00E43A1D"/>
    <w:rsid w:val="00E50BA4"/>
    <w:rsid w:val="00E53159"/>
    <w:rsid w:val="00E5321D"/>
    <w:rsid w:val="00E54E9A"/>
    <w:rsid w:val="00E570FF"/>
    <w:rsid w:val="00E6134D"/>
    <w:rsid w:val="00E64BFA"/>
    <w:rsid w:val="00E6549D"/>
    <w:rsid w:val="00E65C30"/>
    <w:rsid w:val="00E67A9F"/>
    <w:rsid w:val="00E700DA"/>
    <w:rsid w:val="00E7057A"/>
    <w:rsid w:val="00E7161E"/>
    <w:rsid w:val="00E71B81"/>
    <w:rsid w:val="00E72214"/>
    <w:rsid w:val="00E736ED"/>
    <w:rsid w:val="00E73EB8"/>
    <w:rsid w:val="00E86FEF"/>
    <w:rsid w:val="00E9137D"/>
    <w:rsid w:val="00E914F5"/>
    <w:rsid w:val="00E92645"/>
    <w:rsid w:val="00E93C32"/>
    <w:rsid w:val="00E94E1E"/>
    <w:rsid w:val="00E95016"/>
    <w:rsid w:val="00E96AD1"/>
    <w:rsid w:val="00EA0AFD"/>
    <w:rsid w:val="00EA2EC8"/>
    <w:rsid w:val="00EA3D8C"/>
    <w:rsid w:val="00EA4006"/>
    <w:rsid w:val="00EA4B51"/>
    <w:rsid w:val="00EA5A3C"/>
    <w:rsid w:val="00EA7A9B"/>
    <w:rsid w:val="00EB187D"/>
    <w:rsid w:val="00EB2140"/>
    <w:rsid w:val="00EB2966"/>
    <w:rsid w:val="00EB307F"/>
    <w:rsid w:val="00EB5BA0"/>
    <w:rsid w:val="00EB79A5"/>
    <w:rsid w:val="00EB7CA9"/>
    <w:rsid w:val="00EC1B59"/>
    <w:rsid w:val="00EC4E67"/>
    <w:rsid w:val="00EC65E0"/>
    <w:rsid w:val="00ED2806"/>
    <w:rsid w:val="00ED6843"/>
    <w:rsid w:val="00ED760C"/>
    <w:rsid w:val="00ED7CA9"/>
    <w:rsid w:val="00ED7D26"/>
    <w:rsid w:val="00EE204C"/>
    <w:rsid w:val="00EE2187"/>
    <w:rsid w:val="00EE242B"/>
    <w:rsid w:val="00EE24F8"/>
    <w:rsid w:val="00EE6054"/>
    <w:rsid w:val="00EE61CB"/>
    <w:rsid w:val="00EE6719"/>
    <w:rsid w:val="00EE6A0B"/>
    <w:rsid w:val="00EF339A"/>
    <w:rsid w:val="00EF5146"/>
    <w:rsid w:val="00EF7315"/>
    <w:rsid w:val="00F0264E"/>
    <w:rsid w:val="00F046FC"/>
    <w:rsid w:val="00F17608"/>
    <w:rsid w:val="00F211DA"/>
    <w:rsid w:val="00F21784"/>
    <w:rsid w:val="00F22CBF"/>
    <w:rsid w:val="00F264A7"/>
    <w:rsid w:val="00F265A5"/>
    <w:rsid w:val="00F30026"/>
    <w:rsid w:val="00F3222C"/>
    <w:rsid w:val="00F3497A"/>
    <w:rsid w:val="00F35665"/>
    <w:rsid w:val="00F35DF1"/>
    <w:rsid w:val="00F425D4"/>
    <w:rsid w:val="00F4383C"/>
    <w:rsid w:val="00F463C4"/>
    <w:rsid w:val="00F476A5"/>
    <w:rsid w:val="00F479ED"/>
    <w:rsid w:val="00F50511"/>
    <w:rsid w:val="00F516B4"/>
    <w:rsid w:val="00F52FF7"/>
    <w:rsid w:val="00F534E5"/>
    <w:rsid w:val="00F5355F"/>
    <w:rsid w:val="00F578B6"/>
    <w:rsid w:val="00F64948"/>
    <w:rsid w:val="00F65793"/>
    <w:rsid w:val="00F670BF"/>
    <w:rsid w:val="00F70C31"/>
    <w:rsid w:val="00F71A24"/>
    <w:rsid w:val="00F737AD"/>
    <w:rsid w:val="00F76079"/>
    <w:rsid w:val="00F76486"/>
    <w:rsid w:val="00F77102"/>
    <w:rsid w:val="00F779A1"/>
    <w:rsid w:val="00F8020D"/>
    <w:rsid w:val="00F824D8"/>
    <w:rsid w:val="00F85CA2"/>
    <w:rsid w:val="00F9258C"/>
    <w:rsid w:val="00F925D7"/>
    <w:rsid w:val="00F93BAD"/>
    <w:rsid w:val="00F93ECA"/>
    <w:rsid w:val="00F94C79"/>
    <w:rsid w:val="00F95267"/>
    <w:rsid w:val="00F954F1"/>
    <w:rsid w:val="00FA0137"/>
    <w:rsid w:val="00FA0F80"/>
    <w:rsid w:val="00FA2B28"/>
    <w:rsid w:val="00FA3D4E"/>
    <w:rsid w:val="00FA49AC"/>
    <w:rsid w:val="00FA7F14"/>
    <w:rsid w:val="00FB0C0C"/>
    <w:rsid w:val="00FB1FAB"/>
    <w:rsid w:val="00FB300A"/>
    <w:rsid w:val="00FB4985"/>
    <w:rsid w:val="00FB5024"/>
    <w:rsid w:val="00FB5363"/>
    <w:rsid w:val="00FC0ACD"/>
    <w:rsid w:val="00FC5270"/>
    <w:rsid w:val="00FC6AB8"/>
    <w:rsid w:val="00FC6B9F"/>
    <w:rsid w:val="00FC7144"/>
    <w:rsid w:val="00FC769A"/>
    <w:rsid w:val="00FC7949"/>
    <w:rsid w:val="00FC7E1A"/>
    <w:rsid w:val="00FD009F"/>
    <w:rsid w:val="00FD0ECA"/>
    <w:rsid w:val="00FD358C"/>
    <w:rsid w:val="00FD3BA3"/>
    <w:rsid w:val="00FD52AC"/>
    <w:rsid w:val="00FD5321"/>
    <w:rsid w:val="00FD7C07"/>
    <w:rsid w:val="00FE094E"/>
    <w:rsid w:val="00FE1C6C"/>
    <w:rsid w:val="00FE1CAC"/>
    <w:rsid w:val="00FE28E0"/>
    <w:rsid w:val="00FE2974"/>
    <w:rsid w:val="00FE6BB6"/>
    <w:rsid w:val="00FE7FCF"/>
    <w:rsid w:val="00FF42E3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6D71A"/>
  <w15:docId w15:val="{89CA0D1E-A069-4509-B2EE-3C523A04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5AA"/>
    <w:pPr>
      <w:jc w:val="both"/>
    </w:pPr>
    <w:rPr>
      <w:rFonts w:ascii="Segoe UI Light" w:hAnsi="Segoe UI Light"/>
    </w:rPr>
  </w:style>
  <w:style w:type="paragraph" w:styleId="Heading1">
    <w:name w:val="heading 1"/>
    <w:basedOn w:val="Normal"/>
    <w:next w:val="Normal"/>
    <w:qFormat/>
    <w:rsid w:val="008515AA"/>
    <w:pPr>
      <w:outlineLvl w:val="0"/>
    </w:pPr>
    <w:rPr>
      <w:rFonts w:cs="Arial"/>
      <w:sz w:val="24"/>
    </w:rPr>
  </w:style>
  <w:style w:type="paragraph" w:styleId="Heading2">
    <w:name w:val="heading 2"/>
    <w:basedOn w:val="Normal"/>
    <w:next w:val="Normal"/>
    <w:qFormat/>
    <w:rsid w:val="00B52564"/>
    <w:pPr>
      <w:outlineLvl w:val="1"/>
    </w:pPr>
    <w:rPr>
      <w:rFonts w:cs="Arial"/>
      <w:color w:val="5F497A" w:themeColor="accent4" w:themeShade="BF"/>
      <w:lang w:val="es-ES_tradnl"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AA2AB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AA2AB4"/>
    <w:rPr>
      <w:color w:val="0000FF"/>
      <w:u w:val="singl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8D5A9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A8386A"/>
    <w:pPr>
      <w:spacing w:before="120" w:after="120"/>
    </w:pPr>
    <w:rPr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C91CD4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E95016"/>
    <w:pPr>
      <w:jc w:val="center"/>
    </w:pPr>
    <w:rPr>
      <w:bCs/>
      <w:color w:val="984806" w:themeColor="accent6" w:themeShade="80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CA255D"/>
    <w:pPr>
      <w:spacing w:after="100"/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BD522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A6224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9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4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40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83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3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3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30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2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8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D0221460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CB7F8E60"/><Relationship Id="rId4" Type="http://schemas.openxmlformats.org/officeDocument/2006/relationships/settings" Target="settings.xml"/><Relationship Id="rId9" Type="http://schemas.openxmlformats.org/officeDocument/2006/relationships/image" Target="media/image2.C71619C0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2350A-0ACE-4F4E-ACCA-A4A581BEE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1366</TotalTime>
  <Pages>3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Fecha:</vt:lpstr>
    </vt:vector>
  </TitlesOfParts>
  <Company>Santagostino Publicidad</Company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Fecha:</dc:title>
  <dc:subject/>
  <dc:creator>ESCUELA COL DE INGENIERIA</dc:creator>
  <cp:keywords/>
  <dc:description/>
  <cp:lastModifiedBy>WILLIAM RICARDO AGUILAR PIÑA</cp:lastModifiedBy>
  <cp:revision>71</cp:revision>
  <cp:lastPrinted>2018-09-13T15:44:00Z</cp:lastPrinted>
  <dcterms:created xsi:type="dcterms:W3CDTF">2016-06-16T22:17:00Z</dcterms:created>
  <dcterms:modified xsi:type="dcterms:W3CDTF">2021-11-23T15:34:00Z</dcterms:modified>
</cp:coreProperties>
</file>